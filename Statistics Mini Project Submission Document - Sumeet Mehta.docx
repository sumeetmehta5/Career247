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D246" w14:textId="77777777" w:rsidR="00D077E9" w:rsidRDefault="00D077E9" w:rsidP="00D70D02">
      <w:r>
        <w:rPr>
          <w:noProof/>
        </w:rPr>
        <w:drawing>
          <wp:anchor distT="0" distB="0" distL="114300" distR="114300" simplePos="0" relativeHeight="251658240" behindDoc="1" locked="0" layoutInCell="1" allowOverlap="1" wp14:anchorId="7745328C" wp14:editId="34B1248A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Picture 1" descr="street view with city buildings, market and street s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691F7325" w14:textId="77777777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9AFA550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AD38965" wp14:editId="6B23F9AC">
                      <wp:extent cx="3528695" cy="1323975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323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id w:val="-1740469667"/>
                                    <w:placeholder>
                                      <w:docPart w:val="7E9D175AAFC74179BECCB4A618527086"/>
                                    </w:placeholder>
                                    <w15:appearance w15:val="hidden"/>
                                  </w:sdtPr>
                                  <w:sdtContent>
                                    <w:p w14:paraId="77FBAB3C" w14:textId="77777777" w:rsidR="00452B80" w:rsidRPr="00452B80" w:rsidRDefault="00452B80" w:rsidP="00452B80">
                                      <w:pPr>
                                        <w:rPr>
                                          <w:color w:val="34ABA2" w:themeColor="accent3"/>
                                          <w:sz w:val="44"/>
                                          <w:szCs w:val="44"/>
                                        </w:rPr>
                                      </w:pPr>
                                      <w:r w:rsidRPr="00452B80">
                                        <w:rPr>
                                          <w:color w:val="34ABA2" w:themeColor="accent3"/>
                                          <w:sz w:val="44"/>
                                          <w:szCs w:val="44"/>
                                        </w:rPr>
                                        <w:t>Statistics Mini Project</w:t>
                                      </w:r>
                                    </w:p>
                                    <w:p w14:paraId="49A9A820" w14:textId="1EA9ED27" w:rsidR="00452B80" w:rsidRDefault="00000000" w:rsidP="00452B80"/>
                                  </w:sdtContent>
                                </w:sdt>
                                <w:p w14:paraId="7467C03C" w14:textId="5E2E1D7D" w:rsidR="00B21683" w:rsidRPr="00452B80" w:rsidRDefault="00B21683" w:rsidP="00B21683">
                                  <w:pPr>
                                    <w:pStyle w:val="Title"/>
                                    <w:rPr>
                                      <w:rFonts w:ascii="Lucida Calligraphy" w:hAnsi="Lucida Calligraphy"/>
                                      <w:sz w:val="28"/>
                                      <w:szCs w:val="28"/>
                                    </w:rPr>
                                  </w:pPr>
                                  <w:r w:rsidRPr="00452B80">
                                    <w:rPr>
                                      <w:rFonts w:ascii="Lucida Calligraphy" w:hAnsi="Lucida Calligraphy"/>
                                      <w:sz w:val="28"/>
                                      <w:szCs w:val="28"/>
                                      <w:highlight w:val="lightGray"/>
                                    </w:rPr>
                                    <w:t>Unlocking Customer Insights:</w:t>
                                  </w:r>
                                  <w:r w:rsidRPr="00452B80">
                                    <w:rPr>
                                      <w:rFonts w:ascii="Lucida Calligraphy" w:hAnsi="Lucida Calligraphy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14:paraId="2D578D62" w14:textId="4B46B9F4" w:rsidR="00D077E9" w:rsidRPr="00452B80" w:rsidRDefault="00B21683" w:rsidP="00B21683">
                                  <w:pPr>
                                    <w:pStyle w:val="Title"/>
                                    <w:spacing w:after="0"/>
                                    <w:rPr>
                                      <w:rFonts w:ascii="Lucida Calligraphy" w:hAnsi="Lucida Calligraphy"/>
                                      <w:sz w:val="28"/>
                                      <w:szCs w:val="28"/>
                                    </w:rPr>
                                  </w:pPr>
                                  <w:r w:rsidRPr="00452B80">
                                    <w:rPr>
                                      <w:rFonts w:ascii="Lucida Calligraphy" w:hAnsi="Lucida Calligraphy"/>
                                      <w:sz w:val="28"/>
                                      <w:szCs w:val="28"/>
                                      <w:highlight w:val="lightGray"/>
                                    </w:rPr>
                                    <w:t>A Statistical Investigation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AD3896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277.85pt;height:10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" filled="f" stroked="f" strokeweight=".5pt">
                      <v:textbox>
                        <w:txbxContent>
                          <w:sdt>
                            <w:sdtPr>
                              <w:id w:val="-1740469667"/>
                              <w:placeholder>
                                <w:docPart w:val="7E9D175AAFC74179BECCB4A618527086"/>
                              </w:placeholder>
                              <w15:appearance w15:val="hidden"/>
                            </w:sdtPr>
                            <w:sdtContent>
                              <w:p w14:paraId="77FBAB3C" w14:textId="77777777" w:rsidR="00452B80" w:rsidRPr="00452B80" w:rsidRDefault="00452B80" w:rsidP="00452B80">
                                <w:pPr>
                                  <w:rPr>
                                    <w:color w:val="34ABA2" w:themeColor="accent3"/>
                                    <w:sz w:val="44"/>
                                    <w:szCs w:val="44"/>
                                  </w:rPr>
                                </w:pPr>
                                <w:r w:rsidRPr="00452B80">
                                  <w:rPr>
                                    <w:color w:val="34ABA2" w:themeColor="accent3"/>
                                    <w:sz w:val="44"/>
                                    <w:szCs w:val="44"/>
                                  </w:rPr>
                                  <w:t>Statistics Mini Project</w:t>
                                </w:r>
                              </w:p>
                              <w:p w14:paraId="49A9A820" w14:textId="1EA9ED27" w:rsidR="00452B80" w:rsidRDefault="00000000" w:rsidP="00452B80"/>
                            </w:sdtContent>
                          </w:sdt>
                          <w:p w14:paraId="7467C03C" w14:textId="5E2E1D7D" w:rsidR="00B21683" w:rsidRPr="00452B80" w:rsidRDefault="00B21683" w:rsidP="00B21683">
                            <w:pPr>
                              <w:pStyle w:val="Title"/>
                              <w:rPr>
                                <w:rFonts w:ascii="Lucida Calligraphy" w:hAnsi="Lucida Calligraphy"/>
                                <w:sz w:val="28"/>
                                <w:szCs w:val="28"/>
                              </w:rPr>
                            </w:pPr>
                            <w:r w:rsidRPr="00452B80">
                              <w:rPr>
                                <w:rFonts w:ascii="Lucida Calligraphy" w:hAnsi="Lucida Calligraphy"/>
                                <w:sz w:val="28"/>
                                <w:szCs w:val="28"/>
                                <w:highlight w:val="lightGray"/>
                              </w:rPr>
                              <w:t>Unlocking Customer Insights:</w:t>
                            </w:r>
                            <w:r w:rsidRPr="00452B80">
                              <w:rPr>
                                <w:rFonts w:ascii="Lucida Calligraphy" w:hAnsi="Lucida Calligraphy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D578D62" w14:textId="4B46B9F4" w:rsidR="00D077E9" w:rsidRPr="00452B80" w:rsidRDefault="00B21683" w:rsidP="00B21683">
                            <w:pPr>
                              <w:pStyle w:val="Title"/>
                              <w:spacing w:after="0"/>
                              <w:rPr>
                                <w:rFonts w:ascii="Lucida Calligraphy" w:hAnsi="Lucida Calligraphy"/>
                                <w:sz w:val="28"/>
                                <w:szCs w:val="28"/>
                              </w:rPr>
                            </w:pPr>
                            <w:r w:rsidRPr="00452B80">
                              <w:rPr>
                                <w:rFonts w:ascii="Lucida Calligraphy" w:hAnsi="Lucida Calligraphy"/>
                                <w:sz w:val="28"/>
                                <w:szCs w:val="28"/>
                                <w:highlight w:val="lightGray"/>
                              </w:rPr>
                              <w:t>A Statistical Investigation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265DEC2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7B1437D" wp14:editId="3B65E355">
                      <wp:extent cx="3348917" cy="10071"/>
                      <wp:effectExtent l="19050" t="19050" r="23495" b="28575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48917" cy="10071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B836C6C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63.7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BA728F5" w14:textId="77777777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769134E5" w14:textId="77777777" w:rsidR="00D077E9" w:rsidRDefault="00D077E9" w:rsidP="00D077E9">
            <w:pPr>
              <w:rPr>
                <w:noProof/>
              </w:rPr>
            </w:pPr>
          </w:p>
        </w:tc>
      </w:tr>
      <w:tr w:rsidR="00D077E9" w14:paraId="57D112CC" w14:textId="77777777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81A40DC0E535455FAEB57544113BE157"/>
              </w:placeholder>
              <w15:appearance w15:val="hidden"/>
            </w:sdtPr>
            <w:sdtContent>
              <w:p w14:paraId="16DB0AE9" w14:textId="0651CC84" w:rsidR="00D077E9" w:rsidRDefault="00D077E9" w:rsidP="00D077E9">
                <w:r w:rsidRPr="00D86945">
                  <w:rPr>
                    <w:rStyle w:val="SubtitleChar"/>
                    <w:b w:val="0"/>
                  </w:rPr>
                  <w:fldChar w:fldCharType="begin"/>
                </w:r>
                <w:r w:rsidRPr="00D86945">
                  <w:rPr>
                    <w:rStyle w:val="SubtitleChar"/>
                    <w:b w:val="0"/>
                  </w:rPr>
                  <w:instrText xml:space="preserve"> DATE  \@ "MMMM d"  \* MERGEFORMAT </w:instrText>
                </w:r>
                <w:r w:rsidRPr="00D86945">
                  <w:rPr>
                    <w:rStyle w:val="SubtitleChar"/>
                    <w:b w:val="0"/>
                  </w:rPr>
                  <w:fldChar w:fldCharType="separate"/>
                </w:r>
                <w:r w:rsidR="00553E65">
                  <w:rPr>
                    <w:rStyle w:val="SubtitleChar"/>
                    <w:b w:val="0"/>
                    <w:noProof/>
                  </w:rPr>
                  <w:t>November 7</w:t>
                </w:r>
                <w:r w:rsidRPr="00D86945">
                  <w:rPr>
                    <w:rStyle w:val="SubtitleChar"/>
                    <w:b w:val="0"/>
                  </w:rPr>
                  <w:fldChar w:fldCharType="end"/>
                </w:r>
                <w:r w:rsidR="00B21683">
                  <w:rPr>
                    <w:rStyle w:val="SubtitleChar"/>
                    <w:b w:val="0"/>
                  </w:rPr>
                  <w:t>,</w:t>
                </w:r>
                <w:r w:rsidR="00B21683">
                  <w:rPr>
                    <w:rStyle w:val="SubtitleChar"/>
                  </w:rPr>
                  <w:t xml:space="preserve"> </w:t>
                </w:r>
                <w:r w:rsidR="00B21683" w:rsidRPr="00B21683">
                  <w:rPr>
                    <w:rStyle w:val="SubtitleChar"/>
                    <w:b w:val="0"/>
                    <w:bCs/>
                  </w:rPr>
                  <w:t>2025</w:t>
                </w:r>
              </w:p>
            </w:sdtContent>
          </w:sdt>
          <w:p w14:paraId="6C3E4031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02AA106C" wp14:editId="3A3500C0">
                      <wp:extent cx="1799679" cy="10071"/>
                      <wp:effectExtent l="19050" t="19050" r="29210" b="28575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9679" cy="10071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9C43FEA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1.7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B3196CE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2873322E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7B3A6243" w14:textId="0B505DBB" w:rsidR="00D077E9" w:rsidRDefault="00B21683" w:rsidP="00D077E9">
            <w:r w:rsidRPr="00FF4A68">
              <w:rPr>
                <w:color w:val="auto"/>
              </w:rPr>
              <w:t>Student</w:t>
            </w:r>
            <w:r w:rsidR="00D077E9" w:rsidRPr="00FF4A68">
              <w:rPr>
                <w:color w:val="auto"/>
              </w:rPr>
              <w:t xml:space="preserve">: </w:t>
            </w:r>
            <w:sdt>
              <w:sdtPr>
                <w:rPr>
                  <w:color w:val="auto"/>
                </w:rPr>
                <w:alias w:val="Your Name"/>
                <w:tag w:val="Your Name"/>
                <w:id w:val="-180584491"/>
                <w:placeholder>
                  <w:docPart w:val="3B0AD68496234F80B8E0EABAE3DA223B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FF4A68">
                  <w:rPr>
                    <w:color w:val="auto"/>
                  </w:rPr>
                  <w:t xml:space="preserve">  </w:t>
                </w:r>
                <w:r w:rsidR="00FF4A68" w:rsidRPr="00FF4A68">
                  <w:rPr>
                    <w:color w:val="auto"/>
                  </w:rPr>
                  <w:t>Sumeet Mehta</w:t>
                </w:r>
                <w:r w:rsidR="00FF4A68" w:rsidRPr="00FF4A68">
                  <w:rPr>
                    <w:color w:val="auto"/>
                  </w:rPr>
                  <w:br/>
                  <w:t xml:space="preserve">Data Science Batch: </w:t>
                </w:r>
                <w:r w:rsidR="00FF4A68">
                  <w:rPr>
                    <w:color w:val="auto"/>
                  </w:rPr>
                  <w:t xml:space="preserve">   </w:t>
                </w:r>
                <w:r w:rsidR="00FF4A68" w:rsidRPr="00FF4A68">
                  <w:rPr>
                    <w:color w:val="auto"/>
                  </w:rPr>
                  <w:t xml:space="preserve">10601 </w:t>
                </w:r>
              </w:sdtContent>
            </w:sdt>
          </w:p>
          <w:p w14:paraId="09D8A8D1" w14:textId="77777777" w:rsidR="00D077E9" w:rsidRPr="00D86945" w:rsidRDefault="00D077E9" w:rsidP="00D077E9">
            <w:pPr>
              <w:rPr>
                <w:noProof/>
                <w:sz w:val="10"/>
                <w:szCs w:val="10"/>
              </w:rPr>
            </w:pPr>
          </w:p>
        </w:tc>
      </w:tr>
    </w:tbl>
    <w:p w14:paraId="0ACAF0C8" w14:textId="52CE090B" w:rsidR="00D077E9" w:rsidRDefault="00D077E9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C5E8BB" wp14:editId="453DBC71">
                <wp:simplePos x="0" y="0"/>
                <wp:positionH relativeFrom="column">
                  <wp:posOffset>-746975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8B63CF" id="Rectangle 2" o:spid="_x0000_s1026" alt="colored rectangle" style="position:absolute;margin-left:-58.8pt;margin-top:525.2pt;width:611.1pt;height:265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Pr="006C1FD0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63E00C6" wp14:editId="13B05BAA">
                <wp:simplePos x="0" y="0"/>
                <wp:positionH relativeFrom="column">
                  <wp:posOffset>-205105</wp:posOffset>
                </wp:positionH>
                <wp:positionV relativeFrom="page">
                  <wp:posOffset>900430</wp:posOffset>
                </wp:positionV>
                <wp:extent cx="3938905" cy="8267700"/>
                <wp:effectExtent l="0" t="0" r="444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795D1C" id="Rectangle 3" o:spid="_x0000_s1026" alt="white rectangle for text on cover" style="position:absolute;margin-left:-16.15pt;margin-top:70.9pt;width:310.15pt;height:651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" fillcolor="white [3212]" stroked="f" strokeweight="2pt">
                <w10:wrap anchory="page"/>
              </v:rect>
            </w:pict>
          </mc:Fallback>
        </mc:AlternateContent>
      </w:r>
      <w:r>
        <w:br w:type="page"/>
      </w:r>
    </w:p>
    <w:p w14:paraId="2683E5E0" w14:textId="360AB383" w:rsidR="00D077E9" w:rsidRDefault="00AD49A6" w:rsidP="00D077E9">
      <w:pPr>
        <w:pStyle w:val="Heading1"/>
      </w:pPr>
      <w:r w:rsidRPr="001148DF">
        <w:rPr>
          <w:rFonts w:cstheme="majorHAnsi"/>
        </w:rPr>
        <w:lastRenderedPageBreak/>
        <w:t>Project</w:t>
      </w:r>
      <w:r>
        <w:t xml:space="preserve"> Title</w:t>
      </w:r>
    </w:p>
    <w:p w14:paraId="632E0365" w14:textId="4EB86B5B" w:rsidR="0087605E" w:rsidRPr="001148DF" w:rsidRDefault="001148DF" w:rsidP="001148DF">
      <w:pPr>
        <w:rPr>
          <w:rFonts w:asciiTheme="majorHAnsi" w:hAnsiTheme="majorHAnsi" w:cstheme="majorHAnsi"/>
          <w:sz w:val="36"/>
          <w:szCs w:val="36"/>
        </w:rPr>
      </w:pPr>
      <w:r w:rsidRPr="0021201A">
        <w:rPr>
          <w:rFonts w:asciiTheme="majorHAnsi" w:hAnsiTheme="majorHAnsi" w:cstheme="majorHAnsi"/>
          <w:sz w:val="36"/>
          <w:szCs w:val="36"/>
          <w:highlight w:val="lightGray"/>
        </w:rPr>
        <w:t>Unlocking Customer Insights: A Statistical Investigation</w:t>
      </w:r>
    </w:p>
    <w:p w14:paraId="7FFF1951" w14:textId="77777777" w:rsidR="001148DF" w:rsidRDefault="001148DF" w:rsidP="001148DF"/>
    <w:p w14:paraId="3250CDC3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</w:p>
    <w:p w14:paraId="60F291AC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 </w:t>
      </w:r>
      <w:r w:rsidRPr="0052184D">
        <w:rPr>
          <w:bCs/>
          <w:color w:val="auto"/>
          <w:szCs w:val="28"/>
        </w:rPr>
        <w:t xml:space="preserve">Activities: </w:t>
      </w:r>
    </w:p>
    <w:p w14:paraId="54CB5989" w14:textId="10C5AAAF" w:rsidR="0052184D" w:rsidRDefault="0052184D" w:rsidP="0052184D">
      <w:pPr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Apply descriptive statistics, exploratory data analysis, visualizations, and hypothesis testing to investigate behavioral patterns, spending trends, and demographic influences in a real-world customer dataset. </w:t>
      </w:r>
    </w:p>
    <w:p w14:paraId="13D2A7D6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</w:p>
    <w:p w14:paraId="1836C5BF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  <w:r w:rsidRPr="0052184D">
        <w:rPr>
          <w:bCs/>
          <w:color w:val="auto"/>
          <w:szCs w:val="28"/>
        </w:rPr>
        <w:t xml:space="preserve">Business Problem Statement: </w:t>
      </w:r>
    </w:p>
    <w:p w14:paraId="084CF639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A mid-sized Indian retail company is sitting on a treasure trove of customer data — but lacks clarity on what story it tells. They need a team of analysts to conduct a rigorous statistical investigation to validate business assumptions, uncover hidden patterns, and support data-driven decision-making. </w:t>
      </w:r>
    </w:p>
    <w:p w14:paraId="1D208B8D" w14:textId="77777777" w:rsidR="0052184D" w:rsidRDefault="0052184D" w:rsidP="0052184D">
      <w:pPr>
        <w:rPr>
          <w:b w:val="0"/>
          <w:bCs/>
          <w:color w:val="auto"/>
          <w:szCs w:val="28"/>
        </w:rPr>
      </w:pPr>
    </w:p>
    <w:p w14:paraId="0B8EA747" w14:textId="00E143EE" w:rsidR="0052184D" w:rsidRPr="0052184D" w:rsidRDefault="0052184D" w:rsidP="0052184D">
      <w:pPr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As a data analytics, you have been tasked with: </w:t>
      </w:r>
    </w:p>
    <w:p w14:paraId="7AB3F59A" w14:textId="77777777" w:rsidR="0052184D" w:rsidRP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Using statistical tools to explore and summarize the dataset </w:t>
      </w:r>
    </w:p>
    <w:p w14:paraId="64E21898" w14:textId="77777777" w:rsidR="0052184D" w:rsidRP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Comparing customer behavior across demographic segments </w:t>
      </w:r>
    </w:p>
    <w:p w14:paraId="50D65E9A" w14:textId="77777777" w:rsidR="0052184D" w:rsidRP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Testing business hypotheses using statistical methods </w:t>
      </w:r>
    </w:p>
    <w:p w14:paraId="4AF81C8D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</w:p>
    <w:p w14:paraId="2B6C2890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  <w:r w:rsidRPr="0052184D">
        <w:rPr>
          <w:bCs/>
          <w:color w:val="auto"/>
          <w:szCs w:val="28"/>
        </w:rPr>
        <w:t xml:space="preserve">Key Goals: </w:t>
      </w:r>
    </w:p>
    <w:p w14:paraId="6F5CDFE5" w14:textId="77777777" w:rsidR="0052184D" w:rsidRP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Analyze customer demographics and behavior using descriptive statistics </w:t>
      </w:r>
    </w:p>
    <w:p w14:paraId="59064E40" w14:textId="77777777" w:rsidR="0052184D" w:rsidRP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Visualize spending, frequency, and demographic attributes </w:t>
      </w:r>
    </w:p>
    <w:p w14:paraId="61F4C30B" w14:textId="77777777" w:rsidR="0052184D" w:rsidRP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Segment customers using appropriate quantitative logic </w:t>
      </w:r>
    </w:p>
    <w:p w14:paraId="05EB5604" w14:textId="77777777" w:rsidR="0052184D" w:rsidRP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Test statistical hypotheses around: </w:t>
      </w:r>
    </w:p>
    <w:p w14:paraId="304F82D7" w14:textId="77777777" w:rsidR="0052184D" w:rsidRP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Age and spending </w:t>
      </w:r>
    </w:p>
    <w:p w14:paraId="755B2C19" w14:textId="77777777" w:rsidR="0052184D" w:rsidRP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Gender and transaction frequency </w:t>
      </w:r>
    </w:p>
    <w:p w14:paraId="45B7AB8D" w14:textId="77777777" w:rsidR="0052184D" w:rsidRP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Geography and engagement </w:t>
      </w:r>
    </w:p>
    <w:p w14:paraId="323D0C6D" w14:textId="77777777" w:rsidR="0052184D" w:rsidRP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Deliver clear, statistically valid insights </w:t>
      </w:r>
    </w:p>
    <w:p w14:paraId="6B128105" w14:textId="77777777" w:rsidR="0052184D" w:rsidRDefault="0052184D" w:rsidP="0052184D">
      <w:pPr>
        <w:rPr>
          <w:b w:val="0"/>
          <w:bCs/>
          <w:color w:val="auto"/>
          <w:szCs w:val="28"/>
        </w:rPr>
      </w:pPr>
    </w:p>
    <w:p w14:paraId="26BFA309" w14:textId="77777777" w:rsidR="0052184D" w:rsidRDefault="0052184D" w:rsidP="0052184D">
      <w:pPr>
        <w:rPr>
          <w:b w:val="0"/>
          <w:bCs/>
          <w:color w:val="auto"/>
          <w:szCs w:val="28"/>
        </w:rPr>
      </w:pPr>
    </w:p>
    <w:p w14:paraId="0A8EDFEA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</w:p>
    <w:p w14:paraId="3FEC8B56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  <w:r w:rsidRPr="0052184D">
        <w:rPr>
          <w:bCs/>
          <w:color w:val="auto"/>
          <w:szCs w:val="28"/>
        </w:rPr>
        <w:lastRenderedPageBreak/>
        <w:t xml:space="preserve">Dataset Description </w:t>
      </w:r>
    </w:p>
    <w:p w14:paraId="70AA3915" w14:textId="39A6831B" w:rsidR="0052184D" w:rsidRPr="0052184D" w:rsidRDefault="0052184D" w:rsidP="0052184D">
      <w:pPr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You are provided with a synthetic dataset of </w:t>
      </w:r>
      <w:r w:rsidRPr="0052184D">
        <w:rPr>
          <w:bCs/>
          <w:color w:val="auto"/>
          <w:szCs w:val="28"/>
        </w:rPr>
        <w:t xml:space="preserve">10675 rows </w:t>
      </w:r>
      <w:r w:rsidRPr="0052184D">
        <w:rPr>
          <w:b w:val="0"/>
          <w:bCs/>
          <w:color w:val="auto"/>
          <w:szCs w:val="28"/>
        </w:rPr>
        <w:t xml:space="preserve">for roughly </w:t>
      </w:r>
      <w:r w:rsidRPr="0052184D">
        <w:rPr>
          <w:bCs/>
          <w:color w:val="auto"/>
          <w:szCs w:val="28"/>
        </w:rPr>
        <w:t>1,000 unique customers</w:t>
      </w:r>
      <w:r w:rsidRPr="0052184D">
        <w:rPr>
          <w:b w:val="0"/>
          <w:bCs/>
          <w:color w:val="auto"/>
          <w:szCs w:val="28"/>
        </w:rPr>
        <w:t xml:space="preserve">. The dataset exhibits Behavioral Signals like Spending habits, interaction recency, and lifestyle choices like pet ownership </w:t>
      </w:r>
    </w:p>
    <w:p w14:paraId="60DD67EF" w14:textId="77777777" w:rsidR="0052184D" w:rsidRDefault="0052184D" w:rsidP="0052184D">
      <w:pPr>
        <w:rPr>
          <w:b w:val="0"/>
          <w:bCs/>
          <w:color w:val="auto"/>
          <w:szCs w:val="28"/>
        </w:rPr>
      </w:pPr>
    </w:p>
    <w:p w14:paraId="321A295B" w14:textId="440076E1" w:rsidR="001148DF" w:rsidRDefault="0052184D" w:rsidP="0052184D">
      <w:pPr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>The dataset description:</w:t>
      </w:r>
    </w:p>
    <w:p w14:paraId="6D2454B6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</w:p>
    <w:p w14:paraId="25D2AC20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8"/>
        <w:gridCol w:w="37"/>
        <w:gridCol w:w="4361"/>
        <w:gridCol w:w="74"/>
      </w:tblGrid>
      <w:tr w:rsidR="0052184D" w:rsidRPr="0052184D" w14:paraId="29CEFD7D" w14:textId="77777777" w:rsidTr="0052184D">
        <w:trPr>
          <w:gridAfter w:val="1"/>
          <w:wAfter w:w="74" w:type="dxa"/>
          <w:trHeight w:val="198"/>
        </w:trPr>
        <w:tc>
          <w:tcPr>
            <w:tcW w:w="439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E221195" w14:textId="77777777" w:rsidR="0052184D" w:rsidRPr="0052184D" w:rsidRDefault="0052184D" w:rsidP="0052184D">
            <w:pPr>
              <w:rPr>
                <w:b w:val="0"/>
                <w:bCs/>
                <w:color w:val="auto"/>
                <w:szCs w:val="28"/>
              </w:rPr>
            </w:pPr>
            <w:r w:rsidRPr="0052184D">
              <w:rPr>
                <w:b w:val="0"/>
                <w:bCs/>
                <w:color w:val="auto"/>
                <w:szCs w:val="28"/>
              </w:rPr>
              <w:t xml:space="preserve"> </w:t>
            </w:r>
            <w:r w:rsidRPr="0052184D">
              <w:rPr>
                <w:bCs/>
                <w:color w:val="auto"/>
                <w:szCs w:val="28"/>
              </w:rPr>
              <w:t xml:space="preserve">Column Name </w:t>
            </w:r>
          </w:p>
        </w:tc>
        <w:tc>
          <w:tcPr>
            <w:tcW w:w="4398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C093F52" w14:textId="77777777" w:rsidR="0052184D" w:rsidRPr="0052184D" w:rsidRDefault="0052184D" w:rsidP="0052184D">
            <w:pPr>
              <w:rPr>
                <w:b w:val="0"/>
                <w:bCs/>
                <w:color w:val="auto"/>
                <w:szCs w:val="28"/>
              </w:rPr>
            </w:pPr>
            <w:r w:rsidRPr="0052184D">
              <w:rPr>
                <w:bCs/>
                <w:color w:val="auto"/>
                <w:szCs w:val="28"/>
              </w:rPr>
              <w:t xml:space="preserve">Description </w:t>
            </w:r>
          </w:p>
        </w:tc>
      </w:tr>
      <w:tr w:rsidR="0052184D" w:rsidRPr="0052184D" w14:paraId="54BAEC02" w14:textId="77777777" w:rsidTr="0052184D">
        <w:trPr>
          <w:gridAfter w:val="1"/>
          <w:wAfter w:w="74" w:type="dxa"/>
          <w:trHeight w:val="194"/>
        </w:trPr>
        <w:tc>
          <w:tcPr>
            <w:tcW w:w="439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4DF6FF1" w14:textId="77777777" w:rsidR="0052184D" w:rsidRPr="0052184D" w:rsidRDefault="0052184D" w:rsidP="0052184D">
            <w:pPr>
              <w:rPr>
                <w:b w:val="0"/>
                <w:bCs/>
                <w:color w:val="auto"/>
                <w:szCs w:val="28"/>
              </w:rPr>
            </w:pPr>
            <w:r w:rsidRPr="0052184D">
              <w:rPr>
                <w:b w:val="0"/>
                <w:bCs/>
                <w:color w:val="auto"/>
                <w:szCs w:val="28"/>
              </w:rPr>
              <w:t xml:space="preserve">CustomerID </w:t>
            </w:r>
          </w:p>
        </w:tc>
        <w:tc>
          <w:tcPr>
            <w:tcW w:w="4398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AD627A0" w14:textId="77777777" w:rsidR="0052184D" w:rsidRPr="0052184D" w:rsidRDefault="0052184D" w:rsidP="0052184D">
            <w:pPr>
              <w:rPr>
                <w:b w:val="0"/>
                <w:bCs/>
                <w:color w:val="auto"/>
                <w:szCs w:val="28"/>
              </w:rPr>
            </w:pPr>
            <w:r w:rsidRPr="0052184D">
              <w:rPr>
                <w:b w:val="0"/>
                <w:bCs/>
                <w:color w:val="auto"/>
                <w:szCs w:val="28"/>
              </w:rPr>
              <w:t xml:space="preserve">Unique identifier for each customer </w:t>
            </w:r>
          </w:p>
        </w:tc>
      </w:tr>
      <w:tr w:rsidR="0052184D" w:rsidRPr="0052184D" w14:paraId="0C2EEB21" w14:textId="77777777" w:rsidTr="0052184D">
        <w:trPr>
          <w:gridAfter w:val="1"/>
          <w:wAfter w:w="74" w:type="dxa"/>
          <w:trHeight w:val="194"/>
        </w:trPr>
        <w:tc>
          <w:tcPr>
            <w:tcW w:w="439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1FCDC20" w14:textId="77777777" w:rsidR="0052184D" w:rsidRPr="0052184D" w:rsidRDefault="0052184D" w:rsidP="0052184D">
            <w:pPr>
              <w:rPr>
                <w:b w:val="0"/>
                <w:bCs/>
                <w:color w:val="auto"/>
                <w:szCs w:val="28"/>
              </w:rPr>
            </w:pPr>
            <w:r w:rsidRPr="0052184D">
              <w:rPr>
                <w:b w:val="0"/>
                <w:bCs/>
                <w:color w:val="auto"/>
                <w:szCs w:val="28"/>
              </w:rPr>
              <w:t xml:space="preserve">Name </w:t>
            </w:r>
          </w:p>
        </w:tc>
        <w:tc>
          <w:tcPr>
            <w:tcW w:w="4398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C957177" w14:textId="77777777" w:rsidR="0052184D" w:rsidRPr="0052184D" w:rsidRDefault="0052184D" w:rsidP="0052184D">
            <w:pPr>
              <w:rPr>
                <w:b w:val="0"/>
                <w:bCs/>
                <w:color w:val="auto"/>
                <w:szCs w:val="28"/>
              </w:rPr>
            </w:pPr>
            <w:r w:rsidRPr="0052184D">
              <w:rPr>
                <w:b w:val="0"/>
                <w:bCs/>
                <w:color w:val="auto"/>
                <w:szCs w:val="28"/>
              </w:rPr>
              <w:t xml:space="preserve">Full name of the customer (US names used) </w:t>
            </w:r>
          </w:p>
        </w:tc>
      </w:tr>
      <w:tr w:rsidR="0052184D" w14:paraId="0722E732" w14:textId="77777777">
        <w:trPr>
          <w:trHeight w:val="150"/>
        </w:trPr>
        <w:tc>
          <w:tcPr>
            <w:tcW w:w="4435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3D0D6B" w14:textId="77777777" w:rsidR="0052184D" w:rsidRDefault="0052184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State </w:t>
            </w:r>
          </w:p>
        </w:tc>
        <w:tc>
          <w:tcPr>
            <w:tcW w:w="4435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E387665" w14:textId="77777777" w:rsidR="0052184D" w:rsidRDefault="0052184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 state where the customer resides </w:t>
            </w:r>
          </w:p>
        </w:tc>
      </w:tr>
      <w:tr w:rsidR="0052184D" w14:paraId="600EB286" w14:textId="77777777">
        <w:trPr>
          <w:trHeight w:val="150"/>
        </w:trPr>
        <w:tc>
          <w:tcPr>
            <w:tcW w:w="4435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0C2F38" w14:textId="77777777" w:rsidR="0052184D" w:rsidRDefault="0052184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Education </w:t>
            </w:r>
          </w:p>
        </w:tc>
        <w:tc>
          <w:tcPr>
            <w:tcW w:w="4435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B7C712E" w14:textId="77777777" w:rsidR="0052184D" w:rsidRDefault="0052184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Highest level of education attained (High School to PhD) </w:t>
            </w:r>
          </w:p>
        </w:tc>
      </w:tr>
      <w:tr w:rsidR="0052184D" w14:paraId="5923B9A1" w14:textId="77777777">
        <w:trPr>
          <w:trHeight w:val="150"/>
        </w:trPr>
        <w:tc>
          <w:tcPr>
            <w:tcW w:w="4435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EE39D17" w14:textId="77777777" w:rsidR="0052184D" w:rsidRDefault="0052184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Gender </w:t>
            </w:r>
          </w:p>
        </w:tc>
        <w:tc>
          <w:tcPr>
            <w:tcW w:w="4435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D0E5019" w14:textId="77777777" w:rsidR="0052184D" w:rsidRDefault="0052184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Gender identity (Male, Female, Non-Binary) </w:t>
            </w:r>
          </w:p>
        </w:tc>
      </w:tr>
      <w:tr w:rsidR="0052184D" w14:paraId="76629934" w14:textId="77777777">
        <w:trPr>
          <w:trHeight w:val="150"/>
        </w:trPr>
        <w:tc>
          <w:tcPr>
            <w:tcW w:w="4435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953AB7" w14:textId="77777777" w:rsidR="0052184D" w:rsidRDefault="0052184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Age </w:t>
            </w:r>
          </w:p>
        </w:tc>
        <w:tc>
          <w:tcPr>
            <w:tcW w:w="4435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9FA6787" w14:textId="77777777" w:rsidR="0052184D" w:rsidRDefault="0052184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Age of the customer (between 18 and 80) </w:t>
            </w:r>
          </w:p>
        </w:tc>
      </w:tr>
      <w:tr w:rsidR="0052184D" w14:paraId="740A2F8C" w14:textId="77777777">
        <w:trPr>
          <w:trHeight w:val="150"/>
        </w:trPr>
        <w:tc>
          <w:tcPr>
            <w:tcW w:w="4435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9C6710" w14:textId="77777777" w:rsidR="0052184D" w:rsidRDefault="0052184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Married </w:t>
            </w:r>
          </w:p>
        </w:tc>
        <w:tc>
          <w:tcPr>
            <w:tcW w:w="4435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E2A9E5C" w14:textId="77777777" w:rsidR="0052184D" w:rsidRDefault="0052184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Marital status: Yes or No </w:t>
            </w:r>
          </w:p>
        </w:tc>
      </w:tr>
      <w:tr w:rsidR="0052184D" w14:paraId="29B88D2D" w14:textId="77777777">
        <w:trPr>
          <w:trHeight w:val="150"/>
        </w:trPr>
        <w:tc>
          <w:tcPr>
            <w:tcW w:w="4435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5CEFF13" w14:textId="77777777" w:rsidR="0052184D" w:rsidRDefault="0052184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NumPets </w:t>
            </w:r>
          </w:p>
        </w:tc>
        <w:tc>
          <w:tcPr>
            <w:tcW w:w="4435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11C676D" w14:textId="77777777" w:rsidR="0052184D" w:rsidRDefault="0052184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Number of pets owned by the customer (0 to 4) </w:t>
            </w:r>
          </w:p>
        </w:tc>
      </w:tr>
      <w:tr w:rsidR="0052184D" w14:paraId="21FC4BE6" w14:textId="77777777">
        <w:trPr>
          <w:trHeight w:val="294"/>
        </w:trPr>
        <w:tc>
          <w:tcPr>
            <w:tcW w:w="4435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80CC340" w14:textId="77777777" w:rsidR="0052184D" w:rsidRDefault="0052184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MonthlySpend </w:t>
            </w:r>
          </w:p>
        </w:tc>
        <w:tc>
          <w:tcPr>
            <w:tcW w:w="4435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CAB482B" w14:textId="77777777" w:rsidR="0052184D" w:rsidRDefault="0052184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Amount spent monthly in USD, generated using a skewed Gamma distribution </w:t>
            </w:r>
          </w:p>
        </w:tc>
      </w:tr>
      <w:tr w:rsidR="0052184D" w14:paraId="1F2C41D9" w14:textId="77777777">
        <w:trPr>
          <w:trHeight w:val="150"/>
        </w:trPr>
        <w:tc>
          <w:tcPr>
            <w:tcW w:w="4435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6F88BD2" w14:textId="77777777" w:rsidR="0052184D" w:rsidRDefault="0052184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DaysSinceLastInteraction </w:t>
            </w:r>
          </w:p>
        </w:tc>
        <w:tc>
          <w:tcPr>
            <w:tcW w:w="4435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818EC40" w14:textId="77777777" w:rsidR="0052184D" w:rsidRDefault="0052184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Number of days since last interaction with the company </w:t>
            </w:r>
          </w:p>
        </w:tc>
      </w:tr>
    </w:tbl>
    <w:p w14:paraId="1E171C79" w14:textId="77777777" w:rsidR="001148DF" w:rsidRPr="0052184D" w:rsidRDefault="001148DF" w:rsidP="001148DF">
      <w:pPr>
        <w:rPr>
          <w:b w:val="0"/>
          <w:bCs/>
          <w:color w:val="auto"/>
          <w:sz w:val="20"/>
          <w:szCs w:val="20"/>
        </w:rPr>
      </w:pPr>
    </w:p>
    <w:p w14:paraId="2486F53B" w14:textId="77777777" w:rsidR="0052184D" w:rsidRPr="0052184D" w:rsidRDefault="0052184D" w:rsidP="0052184D">
      <w:pPr>
        <w:rPr>
          <w:b w:val="0"/>
          <w:bCs/>
          <w:color w:val="auto"/>
          <w:sz w:val="20"/>
          <w:szCs w:val="20"/>
        </w:rPr>
      </w:pPr>
    </w:p>
    <w:p w14:paraId="687A92CD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  <w:r w:rsidRPr="0052184D">
        <w:rPr>
          <w:bCs/>
          <w:color w:val="auto"/>
          <w:szCs w:val="28"/>
        </w:rPr>
        <w:t xml:space="preserve">Step-by-Step Investigation Plan </w:t>
      </w:r>
    </w:p>
    <w:p w14:paraId="415EAF6B" w14:textId="77777777" w:rsidR="0052184D" w:rsidRDefault="0052184D" w:rsidP="0052184D">
      <w:pPr>
        <w:rPr>
          <w:b w:val="0"/>
          <w:bCs/>
          <w:color w:val="auto"/>
          <w:szCs w:val="28"/>
        </w:rPr>
      </w:pPr>
      <w:r w:rsidRPr="0052184D">
        <w:rPr>
          <w:bCs/>
          <w:color w:val="auto"/>
          <w:szCs w:val="28"/>
        </w:rPr>
        <w:t xml:space="preserve">Note: </w:t>
      </w:r>
      <w:r w:rsidRPr="0052184D">
        <w:rPr>
          <w:b w:val="0"/>
          <w:bCs/>
          <w:color w:val="auto"/>
          <w:szCs w:val="28"/>
        </w:rPr>
        <w:t xml:space="preserve">Wherever Statistical Computation is applicable, you will need to use Python and associated libraries </w:t>
      </w:r>
    </w:p>
    <w:p w14:paraId="64747362" w14:textId="77777777" w:rsidR="0052184D" w:rsidRDefault="0052184D" w:rsidP="0052184D">
      <w:pPr>
        <w:rPr>
          <w:b w:val="0"/>
          <w:bCs/>
          <w:color w:val="auto"/>
          <w:szCs w:val="28"/>
        </w:rPr>
      </w:pPr>
    </w:p>
    <w:p w14:paraId="344D5CBC" w14:textId="77777777" w:rsidR="0052184D" w:rsidRDefault="0052184D" w:rsidP="0052184D">
      <w:pPr>
        <w:rPr>
          <w:b w:val="0"/>
          <w:bCs/>
          <w:color w:val="auto"/>
          <w:szCs w:val="28"/>
        </w:rPr>
      </w:pPr>
    </w:p>
    <w:p w14:paraId="60670751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</w:p>
    <w:p w14:paraId="687C79C1" w14:textId="77777777" w:rsidR="0052184D" w:rsidRPr="0052184D" w:rsidRDefault="0052184D" w:rsidP="0052184D">
      <w:pPr>
        <w:rPr>
          <w:color w:val="auto"/>
          <w:szCs w:val="28"/>
        </w:rPr>
      </w:pPr>
      <w:r w:rsidRPr="0052184D">
        <w:rPr>
          <w:color w:val="auto"/>
          <w:szCs w:val="28"/>
        </w:rPr>
        <w:t xml:space="preserve">Step 1: Understand Your Data </w:t>
      </w:r>
    </w:p>
    <w:p w14:paraId="0A57D1CF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Business Purpose: Familiarize yourself with who your customers are and what attributes are available to you. </w:t>
      </w:r>
    </w:p>
    <w:p w14:paraId="6618ACDE" w14:textId="77777777" w:rsid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lastRenderedPageBreak/>
        <w:t xml:space="preserve">● Load and preview the dataset. </w:t>
      </w:r>
    </w:p>
    <w:p w14:paraId="09248B43" w14:textId="459DB9F4" w:rsidR="00F21A88" w:rsidRDefault="0021201A" w:rsidP="0052184D">
      <w:pPr>
        <w:ind w:left="720"/>
        <w:rPr>
          <w:b w:val="0"/>
          <w:bCs/>
          <w:color w:val="auto"/>
          <w:szCs w:val="28"/>
        </w:rPr>
      </w:pPr>
      <w:r w:rsidRPr="0021201A">
        <w:rPr>
          <w:b w:val="0"/>
          <w:bCs/>
          <w:noProof/>
          <w:color w:val="auto"/>
          <w:szCs w:val="28"/>
        </w:rPr>
        <w:drawing>
          <wp:inline distT="0" distB="0" distL="0" distR="0" wp14:anchorId="4EF3AC5E" wp14:editId="1685AA85">
            <wp:extent cx="6629400" cy="4581525"/>
            <wp:effectExtent l="0" t="0" r="0" b="9525"/>
            <wp:docPr id="133102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29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3865" cy="458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F54E" w14:textId="46CC1EB2" w:rsidR="00F21A88" w:rsidRDefault="00F21A88" w:rsidP="0052184D">
      <w:pPr>
        <w:ind w:left="720"/>
        <w:rPr>
          <w:b w:val="0"/>
          <w:bCs/>
          <w:color w:val="auto"/>
          <w:szCs w:val="28"/>
        </w:rPr>
      </w:pPr>
    </w:p>
    <w:p w14:paraId="5BACA31A" w14:textId="77777777" w:rsid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Check data types, unique values, and presence of nulls. </w:t>
      </w:r>
    </w:p>
    <w:p w14:paraId="256BD4FF" w14:textId="707A2044" w:rsidR="00F21A88" w:rsidRDefault="00573D64" w:rsidP="0052184D">
      <w:pPr>
        <w:ind w:left="720"/>
        <w:rPr>
          <w:b w:val="0"/>
          <w:bCs/>
          <w:color w:val="auto"/>
          <w:szCs w:val="28"/>
        </w:rPr>
      </w:pPr>
      <w:r w:rsidRPr="00573D64">
        <w:rPr>
          <w:b w:val="0"/>
          <w:bCs/>
          <w:noProof/>
          <w:color w:val="auto"/>
          <w:szCs w:val="28"/>
        </w:rPr>
        <w:drawing>
          <wp:inline distT="0" distB="0" distL="0" distR="0" wp14:anchorId="1834B70F" wp14:editId="2C04DB2A">
            <wp:extent cx="6309360" cy="1809750"/>
            <wp:effectExtent l="0" t="0" r="0" b="0"/>
            <wp:docPr id="86490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03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3FE0" w14:textId="6FFDE0B7" w:rsidR="00F21A88" w:rsidRDefault="00573D64" w:rsidP="0052184D">
      <w:pPr>
        <w:ind w:left="720"/>
        <w:rPr>
          <w:b w:val="0"/>
          <w:bCs/>
          <w:color w:val="auto"/>
          <w:szCs w:val="28"/>
        </w:rPr>
      </w:pPr>
      <w:r w:rsidRPr="00573D64">
        <w:rPr>
          <w:b w:val="0"/>
          <w:bCs/>
          <w:noProof/>
          <w:color w:val="auto"/>
          <w:szCs w:val="28"/>
        </w:rPr>
        <w:lastRenderedPageBreak/>
        <w:drawing>
          <wp:inline distT="0" distB="0" distL="0" distR="0" wp14:anchorId="79A2B5E7" wp14:editId="0F7B6042">
            <wp:extent cx="6309360" cy="8677275"/>
            <wp:effectExtent l="0" t="0" r="0" b="9525"/>
            <wp:docPr id="14255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1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1037" w14:textId="77777777" w:rsid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lastRenderedPageBreak/>
        <w:t xml:space="preserve">● Understand which variables are categorical and which are numerical. </w:t>
      </w:r>
    </w:p>
    <w:p w14:paraId="2CA0761D" w14:textId="07B0D1B5" w:rsidR="00573D64" w:rsidRPr="0052184D" w:rsidRDefault="00573D64" w:rsidP="0052184D">
      <w:pPr>
        <w:ind w:left="720"/>
        <w:rPr>
          <w:b w:val="0"/>
          <w:bCs/>
          <w:color w:val="auto"/>
          <w:szCs w:val="28"/>
        </w:rPr>
      </w:pPr>
      <w:r w:rsidRPr="00573D64">
        <w:rPr>
          <w:b w:val="0"/>
          <w:bCs/>
          <w:noProof/>
          <w:color w:val="auto"/>
          <w:szCs w:val="28"/>
        </w:rPr>
        <w:drawing>
          <wp:inline distT="0" distB="0" distL="0" distR="0" wp14:anchorId="2569B930" wp14:editId="4843F6B1">
            <wp:extent cx="6505575" cy="2333625"/>
            <wp:effectExtent l="0" t="0" r="9525" b="9525"/>
            <wp:docPr id="125670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08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B371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</w:p>
    <w:p w14:paraId="258CEF5D" w14:textId="77777777" w:rsidR="0052184D" w:rsidRPr="0052184D" w:rsidRDefault="0052184D" w:rsidP="0052184D">
      <w:pPr>
        <w:rPr>
          <w:color w:val="auto"/>
          <w:szCs w:val="28"/>
        </w:rPr>
      </w:pPr>
      <w:r w:rsidRPr="0052184D">
        <w:rPr>
          <w:color w:val="auto"/>
          <w:szCs w:val="28"/>
        </w:rPr>
        <w:t xml:space="preserve">Step 2: Descriptive Statistics </w:t>
      </w:r>
    </w:p>
    <w:p w14:paraId="2AC77942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Business Purpose: Describe your customer base — how old are they, how much do they spend, are they active? </w:t>
      </w:r>
    </w:p>
    <w:p w14:paraId="4183B4D7" w14:textId="4812546D" w:rsid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Compute:  Mean, median, std dev for Age, MonthlySpend, DaysSinceLastInteraction </w:t>
      </w:r>
    </w:p>
    <w:p w14:paraId="13D4A477" w14:textId="53039722" w:rsidR="006C5DD4" w:rsidRDefault="006C5DD4" w:rsidP="0052184D">
      <w:pPr>
        <w:ind w:left="720"/>
        <w:rPr>
          <w:b w:val="0"/>
          <w:bCs/>
          <w:color w:val="auto"/>
          <w:szCs w:val="28"/>
        </w:rPr>
      </w:pPr>
      <w:r w:rsidRPr="006C5DD4">
        <w:rPr>
          <w:b w:val="0"/>
          <w:bCs/>
          <w:noProof/>
          <w:color w:val="auto"/>
          <w:szCs w:val="28"/>
        </w:rPr>
        <w:drawing>
          <wp:inline distT="0" distB="0" distL="0" distR="0" wp14:anchorId="4BC9D25C" wp14:editId="25BCEFEA">
            <wp:extent cx="6309360" cy="2981325"/>
            <wp:effectExtent l="0" t="0" r="0" b="9525"/>
            <wp:docPr id="118837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77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BD20" w14:textId="5DDC5CCD" w:rsidR="006C5DD4" w:rsidRDefault="006C5DD4" w:rsidP="0052184D">
      <w:pPr>
        <w:ind w:left="720"/>
        <w:rPr>
          <w:b w:val="0"/>
          <w:bCs/>
          <w:color w:val="auto"/>
          <w:szCs w:val="28"/>
        </w:rPr>
      </w:pPr>
      <w:r w:rsidRPr="006C5DD4">
        <w:rPr>
          <w:b w:val="0"/>
          <w:bCs/>
          <w:noProof/>
          <w:color w:val="auto"/>
          <w:szCs w:val="28"/>
        </w:rPr>
        <w:drawing>
          <wp:inline distT="0" distB="0" distL="0" distR="0" wp14:anchorId="69E113F7" wp14:editId="4EAF374A">
            <wp:extent cx="6309360" cy="1228725"/>
            <wp:effectExtent l="0" t="0" r="0" b="9525"/>
            <wp:docPr id="105480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09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6A1A" w14:textId="51A18E38" w:rsidR="0052184D" w:rsidRP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lastRenderedPageBreak/>
        <w:t xml:space="preserve">● Mode for categorical variables: Gender, Education, Married </w:t>
      </w:r>
    </w:p>
    <w:p w14:paraId="219C6B06" w14:textId="62337C2F" w:rsidR="0052184D" w:rsidRPr="0052184D" w:rsidRDefault="007D3AE8" w:rsidP="0052184D">
      <w:pPr>
        <w:rPr>
          <w:b w:val="0"/>
          <w:bCs/>
          <w:color w:val="auto"/>
          <w:szCs w:val="28"/>
        </w:rPr>
      </w:pPr>
      <w:r>
        <w:rPr>
          <w:b w:val="0"/>
          <w:bCs/>
          <w:color w:val="auto"/>
          <w:szCs w:val="28"/>
        </w:rPr>
        <w:tab/>
      </w:r>
      <w:r w:rsidRPr="007D3AE8">
        <w:rPr>
          <w:b w:val="0"/>
          <w:bCs/>
          <w:noProof/>
          <w:color w:val="auto"/>
          <w:szCs w:val="28"/>
        </w:rPr>
        <w:drawing>
          <wp:inline distT="0" distB="0" distL="0" distR="0" wp14:anchorId="6C3005F7" wp14:editId="5F41968C">
            <wp:extent cx="6309360" cy="5507990"/>
            <wp:effectExtent l="0" t="0" r="0" b="0"/>
            <wp:docPr id="55383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36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7729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</w:p>
    <w:p w14:paraId="4862670C" w14:textId="77777777" w:rsidR="00B2316A" w:rsidRDefault="00B2316A" w:rsidP="0052184D">
      <w:pPr>
        <w:rPr>
          <w:b w:val="0"/>
          <w:bCs/>
          <w:color w:val="auto"/>
          <w:szCs w:val="28"/>
        </w:rPr>
      </w:pPr>
    </w:p>
    <w:p w14:paraId="731323C5" w14:textId="77777777" w:rsidR="00B2316A" w:rsidRDefault="00B2316A" w:rsidP="0052184D">
      <w:pPr>
        <w:rPr>
          <w:b w:val="0"/>
          <w:bCs/>
          <w:color w:val="auto"/>
          <w:szCs w:val="28"/>
        </w:rPr>
      </w:pPr>
    </w:p>
    <w:p w14:paraId="608EA1F2" w14:textId="77777777" w:rsidR="00B2316A" w:rsidRDefault="00B2316A" w:rsidP="0052184D">
      <w:pPr>
        <w:rPr>
          <w:b w:val="0"/>
          <w:bCs/>
          <w:color w:val="auto"/>
          <w:szCs w:val="28"/>
        </w:rPr>
      </w:pPr>
    </w:p>
    <w:p w14:paraId="03B83DD0" w14:textId="77777777" w:rsidR="00B2316A" w:rsidRDefault="00B2316A" w:rsidP="0052184D">
      <w:pPr>
        <w:rPr>
          <w:b w:val="0"/>
          <w:bCs/>
          <w:color w:val="auto"/>
          <w:szCs w:val="28"/>
        </w:rPr>
      </w:pPr>
    </w:p>
    <w:p w14:paraId="711C958D" w14:textId="77777777" w:rsidR="00B2316A" w:rsidRDefault="00B2316A" w:rsidP="0052184D">
      <w:pPr>
        <w:rPr>
          <w:b w:val="0"/>
          <w:bCs/>
          <w:color w:val="auto"/>
          <w:szCs w:val="28"/>
        </w:rPr>
      </w:pPr>
    </w:p>
    <w:p w14:paraId="1B2049D4" w14:textId="77777777" w:rsidR="00B2316A" w:rsidRDefault="00B2316A" w:rsidP="0052184D">
      <w:pPr>
        <w:rPr>
          <w:b w:val="0"/>
          <w:bCs/>
          <w:color w:val="auto"/>
          <w:szCs w:val="28"/>
        </w:rPr>
      </w:pPr>
    </w:p>
    <w:p w14:paraId="2F440634" w14:textId="77777777" w:rsidR="00B2316A" w:rsidRDefault="00B2316A" w:rsidP="0052184D">
      <w:pPr>
        <w:rPr>
          <w:b w:val="0"/>
          <w:bCs/>
          <w:color w:val="auto"/>
          <w:szCs w:val="28"/>
        </w:rPr>
      </w:pPr>
    </w:p>
    <w:p w14:paraId="4E0881F0" w14:textId="77777777" w:rsidR="00B2316A" w:rsidRDefault="00B2316A" w:rsidP="0052184D">
      <w:pPr>
        <w:rPr>
          <w:b w:val="0"/>
          <w:bCs/>
          <w:color w:val="auto"/>
          <w:szCs w:val="28"/>
        </w:rPr>
      </w:pPr>
    </w:p>
    <w:p w14:paraId="2762194B" w14:textId="5FAEBFFF" w:rsidR="0052184D" w:rsidRPr="0052184D" w:rsidRDefault="0052184D" w:rsidP="0052184D">
      <w:pPr>
        <w:rPr>
          <w:color w:val="auto"/>
          <w:szCs w:val="28"/>
        </w:rPr>
      </w:pPr>
      <w:r w:rsidRPr="0052184D">
        <w:rPr>
          <w:color w:val="auto"/>
          <w:szCs w:val="28"/>
        </w:rPr>
        <w:lastRenderedPageBreak/>
        <w:t xml:space="preserve">Step 3: Data Visualization </w:t>
      </w:r>
    </w:p>
    <w:p w14:paraId="79710AF7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Business Purpose: Reveal patterns that numbers alone can’t show. </w:t>
      </w:r>
    </w:p>
    <w:p w14:paraId="04D41E91" w14:textId="5854228A" w:rsidR="00B2316A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Plot histograms and boxplots for Age, MonthlySpend </w:t>
      </w:r>
    </w:p>
    <w:p w14:paraId="57330984" w14:textId="3EA27772" w:rsidR="00B2316A" w:rsidRDefault="00B2316A" w:rsidP="0052184D">
      <w:pPr>
        <w:ind w:left="720"/>
        <w:rPr>
          <w:b w:val="0"/>
          <w:bCs/>
          <w:color w:val="auto"/>
          <w:szCs w:val="28"/>
        </w:rPr>
      </w:pPr>
      <w:r w:rsidRPr="00B2316A">
        <w:rPr>
          <w:b w:val="0"/>
          <w:bCs/>
          <w:noProof/>
          <w:color w:val="auto"/>
          <w:szCs w:val="28"/>
        </w:rPr>
        <w:drawing>
          <wp:inline distT="0" distB="0" distL="0" distR="0" wp14:anchorId="79CD2142" wp14:editId="2F90628B">
            <wp:extent cx="6309360" cy="2628900"/>
            <wp:effectExtent l="0" t="0" r="0" b="0"/>
            <wp:docPr id="4814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7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4CF9" w14:textId="567D516D" w:rsidR="00B2316A" w:rsidRDefault="00B2316A" w:rsidP="0052184D">
      <w:pPr>
        <w:ind w:left="720"/>
        <w:rPr>
          <w:b w:val="0"/>
          <w:bCs/>
          <w:color w:val="auto"/>
          <w:szCs w:val="28"/>
        </w:rPr>
      </w:pPr>
      <w:r w:rsidRPr="00B2316A">
        <w:rPr>
          <w:b w:val="0"/>
          <w:bCs/>
          <w:noProof/>
          <w:color w:val="auto"/>
          <w:szCs w:val="28"/>
        </w:rPr>
        <w:drawing>
          <wp:inline distT="0" distB="0" distL="0" distR="0" wp14:anchorId="20A9A49B" wp14:editId="4087C5A7">
            <wp:extent cx="3962400" cy="4730307"/>
            <wp:effectExtent l="0" t="0" r="0" b="0"/>
            <wp:docPr id="161322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27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9301" cy="475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9321" w14:textId="77777777" w:rsidR="00B2316A" w:rsidRDefault="00B2316A" w:rsidP="0052184D">
      <w:pPr>
        <w:ind w:left="720"/>
        <w:rPr>
          <w:b w:val="0"/>
          <w:bCs/>
          <w:color w:val="auto"/>
          <w:szCs w:val="28"/>
        </w:rPr>
      </w:pPr>
    </w:p>
    <w:p w14:paraId="37DD9023" w14:textId="23660A5A" w:rsidR="00B2316A" w:rsidRDefault="00FC1CA1" w:rsidP="00FC1CA1">
      <w:pPr>
        <w:rPr>
          <w:b w:val="0"/>
          <w:bCs/>
          <w:color w:val="auto"/>
          <w:szCs w:val="28"/>
        </w:rPr>
      </w:pPr>
      <w:r w:rsidRPr="00FC1CA1">
        <w:rPr>
          <w:b w:val="0"/>
          <w:bCs/>
          <w:noProof/>
          <w:color w:val="auto"/>
          <w:szCs w:val="28"/>
        </w:rPr>
        <w:lastRenderedPageBreak/>
        <w:drawing>
          <wp:inline distT="0" distB="0" distL="0" distR="0" wp14:anchorId="1CA7E189" wp14:editId="61C0819A">
            <wp:extent cx="7008909" cy="3409950"/>
            <wp:effectExtent l="0" t="0" r="1905" b="0"/>
            <wp:docPr id="107647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779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27413" cy="341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0FDE" w14:textId="77777777" w:rsidR="00B2316A" w:rsidRDefault="00B2316A" w:rsidP="0052184D">
      <w:pPr>
        <w:ind w:left="720"/>
        <w:rPr>
          <w:b w:val="0"/>
          <w:bCs/>
          <w:color w:val="auto"/>
          <w:szCs w:val="28"/>
        </w:rPr>
      </w:pPr>
    </w:p>
    <w:p w14:paraId="31E3CF76" w14:textId="77777777" w:rsidR="00B2316A" w:rsidRPr="0052184D" w:rsidRDefault="00B2316A" w:rsidP="0052184D">
      <w:pPr>
        <w:ind w:left="720"/>
        <w:rPr>
          <w:b w:val="0"/>
          <w:bCs/>
          <w:color w:val="auto"/>
          <w:szCs w:val="28"/>
        </w:rPr>
      </w:pPr>
    </w:p>
    <w:p w14:paraId="2A13947A" w14:textId="47747586" w:rsid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>● Create a bar chart for Gender</w:t>
      </w:r>
      <w:r w:rsidR="0041691F">
        <w:rPr>
          <w:b w:val="0"/>
          <w:bCs/>
          <w:color w:val="auto"/>
          <w:szCs w:val="28"/>
        </w:rPr>
        <w:t xml:space="preserve"> and</w:t>
      </w:r>
      <w:r w:rsidRPr="0052184D">
        <w:rPr>
          <w:b w:val="0"/>
          <w:bCs/>
          <w:color w:val="auto"/>
          <w:szCs w:val="28"/>
        </w:rPr>
        <w:t xml:space="preserve"> Education</w:t>
      </w:r>
    </w:p>
    <w:p w14:paraId="6F7F9C5F" w14:textId="1108B0FE" w:rsidR="00FC1CA1" w:rsidRDefault="0041691F" w:rsidP="0041691F">
      <w:pPr>
        <w:rPr>
          <w:b w:val="0"/>
          <w:bCs/>
          <w:color w:val="auto"/>
          <w:szCs w:val="28"/>
        </w:rPr>
      </w:pPr>
      <w:r w:rsidRPr="0041691F">
        <w:rPr>
          <w:b w:val="0"/>
          <w:bCs/>
          <w:noProof/>
          <w:color w:val="auto"/>
          <w:szCs w:val="28"/>
        </w:rPr>
        <w:drawing>
          <wp:inline distT="0" distB="0" distL="0" distR="0" wp14:anchorId="157AC13D" wp14:editId="20E85A68">
            <wp:extent cx="6572250" cy="4010025"/>
            <wp:effectExtent l="0" t="0" r="0" b="9525"/>
            <wp:docPr id="71680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099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9457" w14:textId="53798F5D" w:rsidR="0041691F" w:rsidRDefault="0041691F" w:rsidP="0041691F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lastRenderedPageBreak/>
        <w:t>● Create a bar chart for Gender</w:t>
      </w:r>
      <w:r>
        <w:rPr>
          <w:b w:val="0"/>
          <w:bCs/>
          <w:color w:val="auto"/>
          <w:szCs w:val="28"/>
        </w:rPr>
        <w:t xml:space="preserve"> and</w:t>
      </w:r>
      <w:r w:rsidRPr="0052184D">
        <w:rPr>
          <w:b w:val="0"/>
          <w:bCs/>
          <w:color w:val="auto"/>
          <w:szCs w:val="28"/>
        </w:rPr>
        <w:t xml:space="preserve"> </w:t>
      </w:r>
      <w:r>
        <w:rPr>
          <w:b w:val="0"/>
          <w:bCs/>
          <w:color w:val="auto"/>
          <w:szCs w:val="28"/>
        </w:rPr>
        <w:t>State</w:t>
      </w:r>
    </w:p>
    <w:p w14:paraId="2394CEC4" w14:textId="34E5C059" w:rsidR="00FC1CA1" w:rsidRDefault="003744CB" w:rsidP="003744CB">
      <w:pPr>
        <w:rPr>
          <w:b w:val="0"/>
          <w:bCs/>
          <w:color w:val="auto"/>
          <w:szCs w:val="28"/>
        </w:rPr>
      </w:pPr>
      <w:r w:rsidRPr="003744CB">
        <w:rPr>
          <w:b w:val="0"/>
          <w:bCs/>
          <w:noProof/>
          <w:color w:val="auto"/>
          <w:szCs w:val="28"/>
        </w:rPr>
        <w:drawing>
          <wp:inline distT="0" distB="0" distL="0" distR="0" wp14:anchorId="6D10E9E0" wp14:editId="6DABD436">
            <wp:extent cx="6874510" cy="2867025"/>
            <wp:effectExtent l="0" t="0" r="2540" b="9525"/>
            <wp:docPr id="4566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1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81798" cy="287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7BAF" w14:textId="77777777" w:rsidR="00FC1CA1" w:rsidRDefault="00FC1CA1" w:rsidP="0052184D">
      <w:pPr>
        <w:ind w:left="720"/>
        <w:rPr>
          <w:b w:val="0"/>
          <w:bCs/>
          <w:color w:val="auto"/>
          <w:szCs w:val="28"/>
        </w:rPr>
      </w:pPr>
    </w:p>
    <w:p w14:paraId="4C33CE68" w14:textId="77777777" w:rsid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Scatterplot: Age vs MonthlySpend </w:t>
      </w:r>
    </w:p>
    <w:p w14:paraId="0E57A365" w14:textId="3A103F19" w:rsidR="0027781F" w:rsidRDefault="00C86E2F" w:rsidP="0052184D">
      <w:pPr>
        <w:ind w:left="720"/>
        <w:rPr>
          <w:b w:val="0"/>
          <w:bCs/>
          <w:color w:val="auto"/>
          <w:szCs w:val="28"/>
        </w:rPr>
      </w:pPr>
      <w:r w:rsidRPr="00C86E2F">
        <w:rPr>
          <w:b w:val="0"/>
          <w:bCs/>
          <w:noProof/>
          <w:color w:val="auto"/>
          <w:szCs w:val="28"/>
        </w:rPr>
        <w:drawing>
          <wp:inline distT="0" distB="0" distL="0" distR="0" wp14:anchorId="1C51637F" wp14:editId="7924FF5F">
            <wp:extent cx="6309360" cy="4543425"/>
            <wp:effectExtent l="0" t="0" r="0" b="9525"/>
            <wp:docPr id="23235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535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9CF1" w14:textId="77777777" w:rsidR="0027781F" w:rsidRPr="0052184D" w:rsidRDefault="0027781F" w:rsidP="0052184D">
      <w:pPr>
        <w:ind w:left="720"/>
        <w:rPr>
          <w:b w:val="0"/>
          <w:bCs/>
          <w:color w:val="auto"/>
          <w:szCs w:val="28"/>
        </w:rPr>
      </w:pPr>
    </w:p>
    <w:p w14:paraId="7A825910" w14:textId="77777777" w:rsidR="0052184D" w:rsidRDefault="0052184D" w:rsidP="0052184D">
      <w:pPr>
        <w:ind w:left="720"/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KDE: Spending behavior by education level or marital status </w:t>
      </w:r>
    </w:p>
    <w:p w14:paraId="2DA90836" w14:textId="1AD96213" w:rsidR="00C86E2F" w:rsidRDefault="009D69F1" w:rsidP="0052184D">
      <w:pPr>
        <w:ind w:left="720"/>
        <w:rPr>
          <w:b w:val="0"/>
          <w:bCs/>
          <w:color w:val="auto"/>
          <w:szCs w:val="28"/>
        </w:rPr>
      </w:pPr>
      <w:r w:rsidRPr="009D69F1">
        <w:rPr>
          <w:b w:val="0"/>
          <w:bCs/>
          <w:noProof/>
          <w:color w:val="auto"/>
          <w:szCs w:val="28"/>
        </w:rPr>
        <w:drawing>
          <wp:inline distT="0" distB="0" distL="0" distR="0" wp14:anchorId="20943238" wp14:editId="32247351">
            <wp:extent cx="6372225" cy="2714625"/>
            <wp:effectExtent l="0" t="0" r="9525" b="9525"/>
            <wp:docPr id="11385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41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36E3" w14:textId="77777777" w:rsidR="009D69F1" w:rsidRDefault="009D69F1" w:rsidP="0052184D">
      <w:pPr>
        <w:ind w:left="720"/>
        <w:rPr>
          <w:b w:val="0"/>
          <w:bCs/>
          <w:color w:val="auto"/>
          <w:szCs w:val="28"/>
        </w:rPr>
      </w:pPr>
    </w:p>
    <w:p w14:paraId="794157FB" w14:textId="1508FEAC" w:rsidR="009D69F1" w:rsidRPr="0052184D" w:rsidRDefault="009D69F1" w:rsidP="0052184D">
      <w:pPr>
        <w:ind w:left="720"/>
        <w:rPr>
          <w:b w:val="0"/>
          <w:bCs/>
          <w:color w:val="auto"/>
          <w:szCs w:val="28"/>
        </w:rPr>
      </w:pPr>
      <w:r w:rsidRPr="009D69F1">
        <w:rPr>
          <w:b w:val="0"/>
          <w:bCs/>
          <w:noProof/>
          <w:color w:val="auto"/>
          <w:szCs w:val="28"/>
        </w:rPr>
        <w:drawing>
          <wp:inline distT="0" distB="0" distL="0" distR="0" wp14:anchorId="151EC4E9" wp14:editId="4C37DA8F">
            <wp:extent cx="6309360" cy="4724400"/>
            <wp:effectExtent l="0" t="0" r="0" b="0"/>
            <wp:docPr id="191570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021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A4E8" w14:textId="06B7E8C6" w:rsidR="0052184D" w:rsidRDefault="009D69F1" w:rsidP="0052184D">
      <w:pPr>
        <w:rPr>
          <w:b w:val="0"/>
          <w:bCs/>
          <w:color w:val="auto"/>
          <w:szCs w:val="28"/>
        </w:rPr>
      </w:pPr>
      <w:r w:rsidRPr="009D69F1">
        <w:rPr>
          <w:b w:val="0"/>
          <w:bCs/>
          <w:noProof/>
          <w:color w:val="auto"/>
          <w:szCs w:val="28"/>
        </w:rPr>
        <w:lastRenderedPageBreak/>
        <w:drawing>
          <wp:inline distT="0" distB="0" distL="0" distR="0" wp14:anchorId="58699D37" wp14:editId="0878C503">
            <wp:extent cx="6309360" cy="7562850"/>
            <wp:effectExtent l="0" t="0" r="0" b="0"/>
            <wp:docPr id="25493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383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1981" w14:textId="77777777" w:rsidR="009D69F1" w:rsidRDefault="009D69F1" w:rsidP="0052184D">
      <w:pPr>
        <w:rPr>
          <w:b w:val="0"/>
          <w:bCs/>
          <w:color w:val="auto"/>
          <w:szCs w:val="28"/>
        </w:rPr>
      </w:pPr>
    </w:p>
    <w:p w14:paraId="64BAD775" w14:textId="77777777" w:rsidR="009D69F1" w:rsidRDefault="009D69F1" w:rsidP="0052184D">
      <w:pPr>
        <w:rPr>
          <w:b w:val="0"/>
          <w:bCs/>
          <w:color w:val="auto"/>
          <w:szCs w:val="28"/>
        </w:rPr>
      </w:pPr>
    </w:p>
    <w:p w14:paraId="30F02365" w14:textId="77777777" w:rsidR="009D69F1" w:rsidRPr="0052184D" w:rsidRDefault="009D69F1" w:rsidP="0052184D">
      <w:pPr>
        <w:rPr>
          <w:b w:val="0"/>
          <w:bCs/>
          <w:color w:val="auto"/>
          <w:szCs w:val="28"/>
        </w:rPr>
      </w:pPr>
    </w:p>
    <w:p w14:paraId="08866048" w14:textId="77777777" w:rsidR="0052184D" w:rsidRPr="0052184D" w:rsidRDefault="0052184D" w:rsidP="0052184D">
      <w:pPr>
        <w:rPr>
          <w:color w:val="auto"/>
          <w:szCs w:val="28"/>
        </w:rPr>
      </w:pPr>
      <w:r w:rsidRPr="0052184D">
        <w:rPr>
          <w:color w:val="auto"/>
          <w:szCs w:val="28"/>
        </w:rPr>
        <w:lastRenderedPageBreak/>
        <w:t xml:space="preserve">Step 4: Bivariate Analysis </w:t>
      </w:r>
    </w:p>
    <w:p w14:paraId="26285158" w14:textId="77777777" w:rsidR="0052184D" w:rsidRPr="0052184D" w:rsidRDefault="0052184D" w:rsidP="0052184D">
      <w:pPr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Business Purpose: Check how customer attributes relate to one another. </w:t>
      </w:r>
    </w:p>
    <w:p w14:paraId="73C576BB" w14:textId="77777777" w:rsidR="0052184D" w:rsidRDefault="0052184D" w:rsidP="00345B11">
      <w:pPr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Correlation matrix (numeric variables) </w:t>
      </w:r>
    </w:p>
    <w:p w14:paraId="4EDE49BE" w14:textId="34C3BD94" w:rsidR="00C77B4F" w:rsidRDefault="00C77B4F" w:rsidP="00C77B4F">
      <w:pPr>
        <w:rPr>
          <w:b w:val="0"/>
          <w:bCs/>
          <w:color w:val="auto"/>
          <w:szCs w:val="28"/>
        </w:rPr>
      </w:pPr>
      <w:r w:rsidRPr="00C77B4F">
        <w:rPr>
          <w:b w:val="0"/>
          <w:bCs/>
          <w:noProof/>
          <w:color w:val="auto"/>
          <w:szCs w:val="28"/>
        </w:rPr>
        <w:drawing>
          <wp:inline distT="0" distB="0" distL="0" distR="0" wp14:anchorId="544CA36B" wp14:editId="571DD7E3">
            <wp:extent cx="8014268" cy="1695450"/>
            <wp:effectExtent l="0" t="0" r="6350" b="0"/>
            <wp:docPr id="96650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059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34486" cy="169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4511" w14:textId="67A9E4D0" w:rsidR="00C77B4F" w:rsidRDefault="0021201A" w:rsidP="0021201A">
      <w:pPr>
        <w:rPr>
          <w:b w:val="0"/>
          <w:bCs/>
          <w:color w:val="auto"/>
          <w:sz w:val="20"/>
          <w:szCs w:val="20"/>
        </w:rPr>
      </w:pPr>
      <w:r w:rsidRPr="0021201A">
        <w:rPr>
          <w:b w:val="0"/>
          <w:bCs/>
          <w:color w:val="auto"/>
          <w:sz w:val="20"/>
          <w:szCs w:val="20"/>
        </w:rPr>
        <w:t>There is weak (very low) correlation between the numeric variables</w:t>
      </w:r>
    </w:p>
    <w:p w14:paraId="46BA0964" w14:textId="77777777" w:rsidR="0021201A" w:rsidRPr="0052184D" w:rsidRDefault="0021201A" w:rsidP="0021201A">
      <w:pPr>
        <w:rPr>
          <w:b w:val="0"/>
          <w:bCs/>
          <w:color w:val="auto"/>
          <w:sz w:val="20"/>
          <w:szCs w:val="20"/>
        </w:rPr>
      </w:pPr>
    </w:p>
    <w:p w14:paraId="7968D4FF" w14:textId="77777777" w:rsidR="0052184D" w:rsidRDefault="0052184D" w:rsidP="00345B11">
      <w:pPr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Crosstab of Gender vs Married </w:t>
      </w:r>
    </w:p>
    <w:p w14:paraId="080FE655" w14:textId="7D77834A" w:rsidR="00C77B4F" w:rsidRDefault="00C77B4F" w:rsidP="00C77B4F">
      <w:pPr>
        <w:rPr>
          <w:b w:val="0"/>
          <w:bCs/>
          <w:color w:val="auto"/>
          <w:szCs w:val="28"/>
        </w:rPr>
      </w:pPr>
      <w:r w:rsidRPr="00C77B4F">
        <w:rPr>
          <w:b w:val="0"/>
          <w:bCs/>
          <w:noProof/>
          <w:color w:val="auto"/>
          <w:szCs w:val="28"/>
        </w:rPr>
        <w:drawing>
          <wp:inline distT="0" distB="0" distL="0" distR="0" wp14:anchorId="6CF49C1A" wp14:editId="6ADAC63E">
            <wp:extent cx="6836461" cy="2190750"/>
            <wp:effectExtent l="0" t="0" r="2540" b="0"/>
            <wp:docPr id="93716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694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39392" cy="219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3E96" w14:textId="77777777" w:rsidR="0052184D" w:rsidRPr="0052184D" w:rsidRDefault="0052184D" w:rsidP="00345B11">
      <w:pPr>
        <w:rPr>
          <w:b w:val="0"/>
          <w:bCs/>
          <w:color w:val="auto"/>
          <w:szCs w:val="28"/>
        </w:rPr>
      </w:pPr>
      <w:r w:rsidRPr="0052184D">
        <w:rPr>
          <w:b w:val="0"/>
          <w:bCs/>
          <w:color w:val="auto"/>
          <w:szCs w:val="28"/>
        </w:rPr>
        <w:t xml:space="preserve">● Grouped stats: average MonthlySpend by State, Education, Gender </w:t>
      </w:r>
    </w:p>
    <w:p w14:paraId="099ECCF1" w14:textId="40C72B59" w:rsidR="001148DF" w:rsidRPr="0052184D" w:rsidRDefault="00345B11" w:rsidP="001148DF">
      <w:pPr>
        <w:rPr>
          <w:b w:val="0"/>
          <w:bCs/>
          <w:color w:val="auto"/>
          <w:szCs w:val="28"/>
        </w:rPr>
      </w:pPr>
      <w:r w:rsidRPr="00345B11">
        <w:rPr>
          <w:b w:val="0"/>
          <w:bCs/>
          <w:noProof/>
          <w:color w:val="auto"/>
          <w:szCs w:val="28"/>
        </w:rPr>
        <w:drawing>
          <wp:inline distT="0" distB="0" distL="0" distR="0" wp14:anchorId="33D6CC66" wp14:editId="627BDDEB">
            <wp:extent cx="7249160" cy="737616"/>
            <wp:effectExtent l="0" t="0" r="0" b="5715"/>
            <wp:docPr id="163434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488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82661" cy="74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41D2" w14:textId="0736F0FD" w:rsidR="001148DF" w:rsidRPr="0052184D" w:rsidRDefault="00345B11" w:rsidP="001148DF">
      <w:pPr>
        <w:rPr>
          <w:b w:val="0"/>
          <w:bCs/>
          <w:color w:val="auto"/>
          <w:szCs w:val="28"/>
        </w:rPr>
      </w:pPr>
      <w:r w:rsidRPr="00345B11">
        <w:rPr>
          <w:b w:val="0"/>
          <w:bCs/>
          <w:noProof/>
          <w:color w:val="auto"/>
          <w:szCs w:val="28"/>
        </w:rPr>
        <w:drawing>
          <wp:inline distT="0" distB="0" distL="0" distR="0" wp14:anchorId="61C7BCC0" wp14:editId="5806321C">
            <wp:extent cx="6493000" cy="1885950"/>
            <wp:effectExtent l="0" t="0" r="3175" b="0"/>
            <wp:docPr id="70434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462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4240" cy="188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B968" w14:textId="77777777" w:rsidR="0021201A" w:rsidRDefault="0021201A" w:rsidP="00F21A88">
      <w:pPr>
        <w:rPr>
          <w:color w:val="auto"/>
          <w:szCs w:val="28"/>
        </w:rPr>
      </w:pPr>
    </w:p>
    <w:p w14:paraId="25835B9E" w14:textId="41D1A7D8" w:rsidR="00F21A88" w:rsidRPr="00ED617F" w:rsidRDefault="00F21A88" w:rsidP="00F21A88">
      <w:pPr>
        <w:rPr>
          <w:color w:val="auto"/>
          <w:szCs w:val="28"/>
        </w:rPr>
      </w:pPr>
      <w:r w:rsidRPr="00F21A88">
        <w:rPr>
          <w:color w:val="auto"/>
          <w:szCs w:val="28"/>
        </w:rPr>
        <w:t>Step 5: Formulate Hypothes</w:t>
      </w:r>
      <w:r w:rsidR="006520E7">
        <w:rPr>
          <w:color w:val="auto"/>
          <w:szCs w:val="28"/>
        </w:rPr>
        <w:t>i</w:t>
      </w:r>
      <w:r w:rsidRPr="00F21A88">
        <w:rPr>
          <w:color w:val="auto"/>
          <w:szCs w:val="28"/>
        </w:rPr>
        <w:t xml:space="preserve">s </w:t>
      </w:r>
    </w:p>
    <w:p w14:paraId="402EB448" w14:textId="49652D8D" w:rsidR="00F21A88" w:rsidRPr="00F21A88" w:rsidRDefault="00F21A88" w:rsidP="00F21A88">
      <w:pPr>
        <w:rPr>
          <w:b w:val="0"/>
          <w:bCs/>
          <w:color w:val="auto"/>
          <w:szCs w:val="28"/>
        </w:rPr>
      </w:pPr>
      <w:r w:rsidRPr="00F21A88">
        <w:rPr>
          <w:b w:val="0"/>
          <w:bCs/>
          <w:color w:val="auto"/>
          <w:szCs w:val="28"/>
        </w:rPr>
        <w:t>Business Purpose: Turn business questions into statistical tests.</w:t>
      </w:r>
    </w:p>
    <w:tbl>
      <w:tblPr>
        <w:tblW w:w="10046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23"/>
        <w:gridCol w:w="5023"/>
      </w:tblGrid>
      <w:tr w:rsidR="00F21A88" w:rsidRPr="00F21A88" w14:paraId="19593F18" w14:textId="77777777" w:rsidTr="00F21A88">
        <w:trPr>
          <w:trHeight w:val="159"/>
        </w:trPr>
        <w:tc>
          <w:tcPr>
            <w:tcW w:w="502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B5E7053" w14:textId="77777777" w:rsidR="00F21A88" w:rsidRPr="00F21A88" w:rsidRDefault="00F21A88" w:rsidP="00F21A88">
            <w:pPr>
              <w:rPr>
                <w:b w:val="0"/>
                <w:bCs/>
                <w:color w:val="auto"/>
                <w:szCs w:val="28"/>
              </w:rPr>
            </w:pPr>
            <w:r w:rsidRPr="00F21A88">
              <w:rPr>
                <w:b w:val="0"/>
                <w:bCs/>
                <w:color w:val="auto"/>
                <w:szCs w:val="28"/>
              </w:rPr>
              <w:t xml:space="preserve">Business Purpose: Turn business questions into statistical tests. </w:t>
            </w:r>
            <w:r w:rsidRPr="00F21A88">
              <w:rPr>
                <w:bCs/>
                <w:color w:val="auto"/>
                <w:szCs w:val="28"/>
              </w:rPr>
              <w:t xml:space="preserve">Business Question </w:t>
            </w:r>
          </w:p>
        </w:tc>
        <w:tc>
          <w:tcPr>
            <w:tcW w:w="502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107F546" w14:textId="77777777" w:rsidR="00F21A88" w:rsidRPr="00F21A88" w:rsidRDefault="00F21A88" w:rsidP="00F21A88">
            <w:pPr>
              <w:rPr>
                <w:b w:val="0"/>
                <w:bCs/>
                <w:color w:val="auto"/>
                <w:szCs w:val="28"/>
              </w:rPr>
            </w:pPr>
            <w:r w:rsidRPr="00F21A88">
              <w:rPr>
                <w:bCs/>
                <w:color w:val="auto"/>
                <w:szCs w:val="28"/>
              </w:rPr>
              <w:t xml:space="preserve">Statistical Test </w:t>
            </w:r>
          </w:p>
        </w:tc>
      </w:tr>
      <w:tr w:rsidR="00F21A88" w:rsidRPr="00F21A88" w14:paraId="4A9798D1" w14:textId="77777777" w:rsidTr="00F21A88">
        <w:trPr>
          <w:trHeight w:val="156"/>
        </w:trPr>
        <w:tc>
          <w:tcPr>
            <w:tcW w:w="502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FD64C32" w14:textId="77777777" w:rsidR="00F21A88" w:rsidRPr="00F21A88" w:rsidRDefault="00F21A88" w:rsidP="00F21A88">
            <w:pPr>
              <w:rPr>
                <w:b w:val="0"/>
                <w:bCs/>
                <w:color w:val="auto"/>
                <w:szCs w:val="28"/>
              </w:rPr>
            </w:pPr>
            <w:r w:rsidRPr="00F21A88">
              <w:rPr>
                <w:b w:val="0"/>
                <w:bCs/>
                <w:color w:val="auto"/>
                <w:szCs w:val="28"/>
              </w:rPr>
              <w:t xml:space="preserve">Do males and females spend differently? </w:t>
            </w:r>
          </w:p>
        </w:tc>
        <w:tc>
          <w:tcPr>
            <w:tcW w:w="502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B35D0CA" w14:textId="77777777" w:rsidR="00F21A88" w:rsidRPr="00F21A88" w:rsidRDefault="00F21A88" w:rsidP="00F21A88">
            <w:pPr>
              <w:rPr>
                <w:b w:val="0"/>
                <w:bCs/>
                <w:color w:val="auto"/>
                <w:szCs w:val="28"/>
              </w:rPr>
            </w:pPr>
            <w:r w:rsidRPr="00F21A88">
              <w:rPr>
                <w:b w:val="0"/>
                <w:bCs/>
                <w:color w:val="auto"/>
                <w:szCs w:val="28"/>
              </w:rPr>
              <w:t xml:space="preserve">Independent t-test </w:t>
            </w:r>
          </w:p>
        </w:tc>
      </w:tr>
      <w:tr w:rsidR="00F21A88" w:rsidRPr="00F21A88" w14:paraId="09E18317" w14:textId="77777777" w:rsidTr="00F21A88">
        <w:trPr>
          <w:trHeight w:val="307"/>
        </w:trPr>
        <w:tc>
          <w:tcPr>
            <w:tcW w:w="502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4CE760C" w14:textId="77777777" w:rsidR="00F21A88" w:rsidRPr="00F21A88" w:rsidRDefault="00F21A88" w:rsidP="00F21A88">
            <w:pPr>
              <w:rPr>
                <w:b w:val="0"/>
                <w:bCs/>
                <w:color w:val="auto"/>
                <w:szCs w:val="28"/>
              </w:rPr>
            </w:pPr>
            <w:r w:rsidRPr="00F21A88">
              <w:rPr>
                <w:b w:val="0"/>
                <w:bCs/>
                <w:color w:val="auto"/>
                <w:szCs w:val="28"/>
              </w:rPr>
              <w:t xml:space="preserve">Does education level impact average monthly spend? </w:t>
            </w:r>
          </w:p>
        </w:tc>
        <w:tc>
          <w:tcPr>
            <w:tcW w:w="502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F938851" w14:textId="77777777" w:rsidR="00F21A88" w:rsidRPr="00F21A88" w:rsidRDefault="00F21A88" w:rsidP="00F21A88">
            <w:pPr>
              <w:rPr>
                <w:b w:val="0"/>
                <w:bCs/>
                <w:color w:val="auto"/>
                <w:szCs w:val="28"/>
              </w:rPr>
            </w:pPr>
            <w:r w:rsidRPr="00F21A88">
              <w:rPr>
                <w:b w:val="0"/>
                <w:bCs/>
                <w:color w:val="auto"/>
                <w:szCs w:val="28"/>
              </w:rPr>
              <w:t xml:space="preserve">One-way ANOVA </w:t>
            </w:r>
          </w:p>
        </w:tc>
      </w:tr>
      <w:tr w:rsidR="00F21A88" w:rsidRPr="00F21A88" w14:paraId="54A87085" w14:textId="77777777" w:rsidTr="00F21A88">
        <w:trPr>
          <w:trHeight w:val="307"/>
        </w:trPr>
        <w:tc>
          <w:tcPr>
            <w:tcW w:w="502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B6EBFFB" w14:textId="77777777" w:rsidR="00F21A88" w:rsidRPr="00F21A88" w:rsidRDefault="00F21A88" w:rsidP="00F21A88">
            <w:pPr>
              <w:rPr>
                <w:b w:val="0"/>
                <w:bCs/>
                <w:color w:val="auto"/>
                <w:szCs w:val="28"/>
              </w:rPr>
            </w:pPr>
            <w:r w:rsidRPr="00F21A88">
              <w:rPr>
                <w:b w:val="0"/>
                <w:bCs/>
                <w:color w:val="auto"/>
                <w:szCs w:val="28"/>
              </w:rPr>
              <w:t xml:space="preserve">Is marital status related to the number of pets owned? [Only for DS Students] </w:t>
            </w:r>
          </w:p>
        </w:tc>
        <w:tc>
          <w:tcPr>
            <w:tcW w:w="502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C7C39E" w14:textId="77777777" w:rsidR="00F21A88" w:rsidRPr="00F21A88" w:rsidRDefault="00F21A88" w:rsidP="00F21A88">
            <w:pPr>
              <w:rPr>
                <w:b w:val="0"/>
                <w:bCs/>
                <w:color w:val="auto"/>
                <w:szCs w:val="28"/>
              </w:rPr>
            </w:pPr>
            <w:r w:rsidRPr="00F21A88">
              <w:rPr>
                <w:b w:val="0"/>
                <w:bCs/>
                <w:color w:val="auto"/>
                <w:szCs w:val="28"/>
              </w:rPr>
              <w:t xml:space="preserve">Chi-square test </w:t>
            </w:r>
          </w:p>
        </w:tc>
      </w:tr>
      <w:tr w:rsidR="00F21A88" w:rsidRPr="00F21A88" w14:paraId="341A2C45" w14:textId="77777777" w:rsidTr="00F21A88">
        <w:trPr>
          <w:trHeight w:val="307"/>
        </w:trPr>
        <w:tc>
          <w:tcPr>
            <w:tcW w:w="502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CF17C46" w14:textId="77777777" w:rsidR="00F21A88" w:rsidRPr="00F21A88" w:rsidRDefault="00F21A88" w:rsidP="00F21A88">
            <w:pPr>
              <w:rPr>
                <w:b w:val="0"/>
                <w:bCs/>
                <w:color w:val="auto"/>
                <w:szCs w:val="28"/>
              </w:rPr>
            </w:pPr>
            <w:r w:rsidRPr="00F21A88">
              <w:rPr>
                <w:b w:val="0"/>
                <w:bCs/>
                <w:color w:val="auto"/>
                <w:szCs w:val="28"/>
              </w:rPr>
              <w:t xml:space="preserve">Are older people less active? </w:t>
            </w:r>
          </w:p>
        </w:tc>
        <w:tc>
          <w:tcPr>
            <w:tcW w:w="502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7398117" w14:textId="77777777" w:rsidR="00F21A88" w:rsidRPr="00F21A88" w:rsidRDefault="00F21A88" w:rsidP="00F21A88">
            <w:pPr>
              <w:rPr>
                <w:b w:val="0"/>
                <w:bCs/>
                <w:color w:val="auto"/>
                <w:szCs w:val="28"/>
              </w:rPr>
            </w:pPr>
            <w:r w:rsidRPr="00F21A88">
              <w:rPr>
                <w:b w:val="0"/>
                <w:bCs/>
                <w:color w:val="auto"/>
                <w:szCs w:val="28"/>
              </w:rPr>
              <w:t xml:space="preserve">Correlation (Age vs DaysSinceLastInteraction) </w:t>
            </w:r>
          </w:p>
        </w:tc>
      </w:tr>
      <w:tr w:rsidR="00F21A88" w:rsidRPr="00F21A88" w14:paraId="1E4DF20B" w14:textId="77777777" w:rsidTr="00F21A88">
        <w:trPr>
          <w:trHeight w:val="156"/>
        </w:trPr>
        <w:tc>
          <w:tcPr>
            <w:tcW w:w="502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210F88" w14:textId="77777777" w:rsidR="00F21A88" w:rsidRPr="00F21A88" w:rsidRDefault="00F21A88" w:rsidP="00F21A88">
            <w:pPr>
              <w:rPr>
                <w:b w:val="0"/>
                <w:bCs/>
                <w:color w:val="auto"/>
                <w:szCs w:val="28"/>
              </w:rPr>
            </w:pPr>
            <w:r w:rsidRPr="00F21A88">
              <w:rPr>
                <w:b w:val="0"/>
                <w:bCs/>
                <w:color w:val="auto"/>
                <w:szCs w:val="28"/>
              </w:rPr>
              <w:t xml:space="preserve">Does state-wise spend vary significantly? </w:t>
            </w:r>
          </w:p>
        </w:tc>
        <w:tc>
          <w:tcPr>
            <w:tcW w:w="502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E5DC4A5" w14:textId="77777777" w:rsidR="00F21A88" w:rsidRPr="00F21A88" w:rsidRDefault="00F21A88" w:rsidP="00F21A88">
            <w:pPr>
              <w:rPr>
                <w:b w:val="0"/>
                <w:bCs/>
                <w:color w:val="auto"/>
                <w:szCs w:val="28"/>
              </w:rPr>
            </w:pPr>
            <w:r w:rsidRPr="00F21A88">
              <w:rPr>
                <w:b w:val="0"/>
                <w:bCs/>
                <w:color w:val="auto"/>
                <w:szCs w:val="28"/>
              </w:rPr>
              <w:t xml:space="preserve">ANOVA </w:t>
            </w:r>
          </w:p>
        </w:tc>
      </w:tr>
    </w:tbl>
    <w:p w14:paraId="558C452E" w14:textId="77777777" w:rsidR="0052184D" w:rsidRDefault="0052184D" w:rsidP="001148DF">
      <w:pPr>
        <w:rPr>
          <w:b w:val="0"/>
          <w:bCs/>
          <w:color w:val="auto"/>
          <w:szCs w:val="28"/>
        </w:rPr>
      </w:pPr>
    </w:p>
    <w:p w14:paraId="604FDCD1" w14:textId="51EA19C6" w:rsidR="007D73EF" w:rsidRPr="007D73EF" w:rsidRDefault="007D73EF" w:rsidP="007D73E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highlight w:val="lightGray"/>
        </w:rPr>
        <w:t>Do males and females spend differently?   # Independent t-test</w:t>
      </w:r>
    </w:p>
    <w:p w14:paraId="72D7172A" w14:textId="6E8996D1" w:rsidR="007D73EF" w:rsidRPr="007D73EF" w:rsidRDefault="007D73EF" w:rsidP="007D73E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u w:val="single"/>
        </w:rPr>
        <w:t>Null Hypothesis</w:t>
      </w:r>
      <w:r w:rsidR="00435AE0" w:rsidRPr="007D73EF">
        <w:rPr>
          <w:b w:val="0"/>
          <w:bCs/>
          <w:color w:val="auto"/>
          <w:szCs w:val="28"/>
          <w:u w:val="single"/>
        </w:rPr>
        <w:t>(H₀</w:t>
      </w:r>
      <w:r w:rsidRPr="007D73EF">
        <w:rPr>
          <w:b w:val="0"/>
          <w:bCs/>
          <w:color w:val="auto"/>
          <w:szCs w:val="28"/>
          <w:u w:val="single"/>
        </w:rPr>
        <w:t>):</w:t>
      </w:r>
      <w:r w:rsidRPr="007D73EF">
        <w:rPr>
          <w:b w:val="0"/>
          <w:bCs/>
          <w:color w:val="auto"/>
          <w:szCs w:val="28"/>
        </w:rPr>
        <w:t xml:space="preserve"> </w:t>
      </w:r>
      <w:r w:rsidR="00133158">
        <w:rPr>
          <w:b w:val="0"/>
          <w:bCs/>
          <w:color w:val="auto"/>
          <w:szCs w:val="28"/>
        </w:rPr>
        <w:t xml:space="preserve"> </w:t>
      </w:r>
      <w:r w:rsidRPr="007D73EF">
        <w:rPr>
          <w:b w:val="0"/>
          <w:bCs/>
          <w:color w:val="auto"/>
          <w:sz w:val="24"/>
          <w:szCs w:val="24"/>
        </w:rPr>
        <w:t>Males &amp; Females spending is similar</w:t>
      </w:r>
      <w:r w:rsidR="00435AE0" w:rsidRPr="006520E7">
        <w:rPr>
          <w:b w:val="0"/>
          <w:bCs/>
          <w:color w:val="auto"/>
          <w:sz w:val="24"/>
          <w:szCs w:val="24"/>
        </w:rPr>
        <w:t>.</w:t>
      </w:r>
    </w:p>
    <w:p w14:paraId="40A08CE9" w14:textId="04F91EAF" w:rsidR="007D73EF" w:rsidRDefault="007D73EF" w:rsidP="007D73E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u w:val="single"/>
        </w:rPr>
        <w:t xml:space="preserve">Alternate </w:t>
      </w:r>
      <w:r w:rsidR="00133158">
        <w:rPr>
          <w:b w:val="0"/>
          <w:bCs/>
          <w:color w:val="auto"/>
          <w:szCs w:val="28"/>
          <w:u w:val="single"/>
        </w:rPr>
        <w:t>H</w:t>
      </w:r>
      <w:r w:rsidRPr="007D73EF">
        <w:rPr>
          <w:b w:val="0"/>
          <w:bCs/>
          <w:color w:val="auto"/>
          <w:szCs w:val="28"/>
          <w:u w:val="single"/>
        </w:rPr>
        <w:t>ypothesis</w:t>
      </w:r>
      <w:r w:rsidR="00435AE0" w:rsidRPr="00F23E36">
        <w:rPr>
          <w:b w:val="0"/>
          <w:bCs/>
          <w:color w:val="auto"/>
          <w:szCs w:val="28"/>
          <w:u w:val="single"/>
        </w:rPr>
        <w:t>(</w:t>
      </w:r>
      <w:r w:rsidR="00435AE0" w:rsidRPr="007D73EF">
        <w:rPr>
          <w:b w:val="0"/>
          <w:bCs/>
          <w:color w:val="auto"/>
          <w:szCs w:val="28"/>
          <w:u w:val="single"/>
        </w:rPr>
        <w:t>H₁):</w:t>
      </w:r>
      <w:r w:rsidR="00435AE0" w:rsidRPr="007D73EF">
        <w:rPr>
          <w:b w:val="0"/>
          <w:bCs/>
          <w:color w:val="auto"/>
          <w:szCs w:val="28"/>
        </w:rPr>
        <w:t xml:space="preserve">  </w:t>
      </w:r>
      <w:r w:rsidRPr="007D73EF">
        <w:rPr>
          <w:b w:val="0"/>
          <w:bCs/>
          <w:color w:val="auto"/>
          <w:sz w:val="24"/>
          <w:szCs w:val="24"/>
        </w:rPr>
        <w:t>Males &amp; Females spending is different</w:t>
      </w:r>
      <w:r w:rsidR="00435AE0" w:rsidRPr="006520E7">
        <w:rPr>
          <w:b w:val="0"/>
          <w:bCs/>
          <w:color w:val="auto"/>
          <w:sz w:val="24"/>
          <w:szCs w:val="24"/>
        </w:rPr>
        <w:t>.</w:t>
      </w:r>
    </w:p>
    <w:p w14:paraId="3204D7F9" w14:textId="77777777" w:rsidR="007D73EF" w:rsidRDefault="007D73EF" w:rsidP="007D73EF">
      <w:pPr>
        <w:rPr>
          <w:b w:val="0"/>
          <w:bCs/>
          <w:color w:val="auto"/>
          <w:szCs w:val="28"/>
        </w:rPr>
      </w:pPr>
    </w:p>
    <w:p w14:paraId="4F902575" w14:textId="18B87278" w:rsidR="007D73EF" w:rsidRPr="007D73EF" w:rsidRDefault="007D73EF" w:rsidP="007D73E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highlight w:val="lightGray"/>
        </w:rPr>
        <w:t>Does education level impact average monthly spend?  # One-way ANOVA test</w:t>
      </w:r>
    </w:p>
    <w:p w14:paraId="75BD8DAE" w14:textId="2320D0E1" w:rsidR="007D73EF" w:rsidRPr="007D73EF" w:rsidRDefault="007D73EF" w:rsidP="007D73E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u w:val="single"/>
        </w:rPr>
        <w:t>Null Hypothesis</w:t>
      </w:r>
      <w:r w:rsidR="00435AE0" w:rsidRPr="007D73EF">
        <w:rPr>
          <w:b w:val="0"/>
          <w:bCs/>
          <w:color w:val="auto"/>
          <w:szCs w:val="28"/>
          <w:u w:val="single"/>
        </w:rPr>
        <w:t>(H₀</w:t>
      </w:r>
      <w:r w:rsidRPr="007D73EF">
        <w:rPr>
          <w:b w:val="0"/>
          <w:bCs/>
          <w:color w:val="auto"/>
          <w:szCs w:val="28"/>
          <w:u w:val="single"/>
        </w:rPr>
        <w:t>):</w:t>
      </w:r>
      <w:r w:rsidRPr="007D73EF">
        <w:rPr>
          <w:b w:val="0"/>
          <w:bCs/>
          <w:color w:val="auto"/>
          <w:szCs w:val="28"/>
        </w:rPr>
        <w:t xml:space="preserve"> </w:t>
      </w:r>
      <w:r w:rsidR="00133158">
        <w:rPr>
          <w:b w:val="0"/>
          <w:bCs/>
          <w:color w:val="auto"/>
          <w:szCs w:val="28"/>
        </w:rPr>
        <w:t xml:space="preserve"> </w:t>
      </w:r>
      <w:r w:rsidRPr="007D73EF">
        <w:rPr>
          <w:b w:val="0"/>
          <w:bCs/>
          <w:color w:val="auto"/>
          <w:sz w:val="24"/>
          <w:szCs w:val="24"/>
        </w:rPr>
        <w:t>Average monthly spending by Education level is similar</w:t>
      </w:r>
      <w:r w:rsidR="00435AE0" w:rsidRPr="006520E7">
        <w:rPr>
          <w:b w:val="0"/>
          <w:bCs/>
          <w:color w:val="auto"/>
          <w:sz w:val="24"/>
          <w:szCs w:val="24"/>
        </w:rPr>
        <w:t>.</w:t>
      </w:r>
    </w:p>
    <w:p w14:paraId="2DA58259" w14:textId="5DBF97CC" w:rsidR="007D73EF" w:rsidRPr="007D73EF" w:rsidRDefault="007D73EF" w:rsidP="007D73EF">
      <w:pPr>
        <w:rPr>
          <w:b w:val="0"/>
          <w:bCs/>
          <w:color w:val="auto"/>
          <w:sz w:val="24"/>
          <w:szCs w:val="24"/>
        </w:rPr>
      </w:pPr>
      <w:r w:rsidRPr="00F23E36">
        <w:rPr>
          <w:b w:val="0"/>
          <w:bCs/>
          <w:color w:val="auto"/>
          <w:szCs w:val="28"/>
          <w:u w:val="single"/>
        </w:rPr>
        <w:t xml:space="preserve">Alternate </w:t>
      </w:r>
      <w:r w:rsidR="00133158">
        <w:rPr>
          <w:b w:val="0"/>
          <w:bCs/>
          <w:color w:val="auto"/>
          <w:szCs w:val="28"/>
          <w:u w:val="single"/>
        </w:rPr>
        <w:t>H</w:t>
      </w:r>
      <w:r w:rsidRPr="00F23E36">
        <w:rPr>
          <w:b w:val="0"/>
          <w:bCs/>
          <w:color w:val="auto"/>
          <w:szCs w:val="28"/>
          <w:u w:val="single"/>
        </w:rPr>
        <w:t>ypothesis</w:t>
      </w:r>
      <w:r w:rsidR="00435AE0" w:rsidRPr="00F23E36">
        <w:rPr>
          <w:b w:val="0"/>
          <w:bCs/>
          <w:color w:val="auto"/>
          <w:szCs w:val="28"/>
          <w:u w:val="single"/>
        </w:rPr>
        <w:t xml:space="preserve"> (</w:t>
      </w:r>
      <w:r w:rsidR="00435AE0" w:rsidRPr="007D73EF">
        <w:rPr>
          <w:b w:val="0"/>
          <w:bCs/>
          <w:color w:val="auto"/>
          <w:szCs w:val="28"/>
          <w:u w:val="single"/>
        </w:rPr>
        <w:t>H₁):</w:t>
      </w:r>
      <w:r w:rsidR="00435AE0" w:rsidRPr="007D73EF">
        <w:rPr>
          <w:b w:val="0"/>
          <w:bCs/>
          <w:color w:val="auto"/>
          <w:szCs w:val="28"/>
        </w:rPr>
        <w:t xml:space="preserve">  </w:t>
      </w:r>
      <w:r w:rsidRPr="006520E7">
        <w:rPr>
          <w:b w:val="0"/>
          <w:bCs/>
          <w:color w:val="auto"/>
          <w:sz w:val="24"/>
          <w:szCs w:val="24"/>
        </w:rPr>
        <w:t>Average monthly spending by Education level is NOT similar</w:t>
      </w:r>
      <w:r w:rsidR="00435AE0" w:rsidRPr="006520E7">
        <w:rPr>
          <w:b w:val="0"/>
          <w:bCs/>
          <w:color w:val="auto"/>
          <w:sz w:val="24"/>
          <w:szCs w:val="24"/>
        </w:rPr>
        <w:t>.</w:t>
      </w:r>
    </w:p>
    <w:p w14:paraId="53B5B5B2" w14:textId="77777777" w:rsidR="00F21A88" w:rsidRDefault="00F21A88" w:rsidP="00F21A88">
      <w:pPr>
        <w:rPr>
          <w:b w:val="0"/>
          <w:bCs/>
          <w:color w:val="auto"/>
          <w:szCs w:val="28"/>
        </w:rPr>
      </w:pPr>
    </w:p>
    <w:p w14:paraId="420D9381" w14:textId="2EA233B8" w:rsidR="007D73EF" w:rsidRPr="007D73EF" w:rsidRDefault="007D73EF" w:rsidP="007D73E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highlight w:val="lightGray"/>
        </w:rPr>
        <w:t>Is marital status related to the number of pets owned? [Only for DS Students] # Chi-squared test</w:t>
      </w:r>
    </w:p>
    <w:p w14:paraId="1DE09BEC" w14:textId="2DF7218A" w:rsidR="007D73EF" w:rsidRPr="007D73EF" w:rsidRDefault="007D73EF" w:rsidP="007D73E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u w:val="single"/>
        </w:rPr>
        <w:t>Null Hypothesis</w:t>
      </w:r>
      <w:r w:rsidR="00435AE0" w:rsidRPr="00F23E36">
        <w:rPr>
          <w:b w:val="0"/>
          <w:bCs/>
          <w:color w:val="auto"/>
          <w:szCs w:val="28"/>
          <w:u w:val="single"/>
        </w:rPr>
        <w:t xml:space="preserve"> </w:t>
      </w:r>
      <w:r w:rsidR="00435AE0" w:rsidRPr="007D73EF">
        <w:rPr>
          <w:b w:val="0"/>
          <w:bCs/>
          <w:color w:val="auto"/>
          <w:szCs w:val="28"/>
          <w:u w:val="single"/>
        </w:rPr>
        <w:t>(H₀)</w:t>
      </w:r>
      <w:r w:rsidRPr="007D73EF">
        <w:rPr>
          <w:b w:val="0"/>
          <w:bCs/>
          <w:color w:val="auto"/>
          <w:szCs w:val="28"/>
          <w:u w:val="single"/>
        </w:rPr>
        <w:t>:</w:t>
      </w:r>
      <w:r w:rsidRPr="007D73EF">
        <w:rPr>
          <w:b w:val="0"/>
          <w:bCs/>
          <w:color w:val="auto"/>
          <w:szCs w:val="28"/>
        </w:rPr>
        <w:t xml:space="preserve"> </w:t>
      </w:r>
      <w:r w:rsidRPr="007D73EF">
        <w:rPr>
          <w:b w:val="0"/>
          <w:bCs/>
          <w:color w:val="auto"/>
          <w:sz w:val="24"/>
          <w:szCs w:val="24"/>
        </w:rPr>
        <w:t>Marital status is related to the Number of Pets</w:t>
      </w:r>
      <w:r w:rsidR="00435AE0">
        <w:rPr>
          <w:b w:val="0"/>
          <w:bCs/>
          <w:color w:val="auto"/>
          <w:szCs w:val="28"/>
        </w:rPr>
        <w:t>.</w:t>
      </w:r>
    </w:p>
    <w:p w14:paraId="09AE5E82" w14:textId="759ADA52" w:rsidR="007D73EF" w:rsidRDefault="007D73EF" w:rsidP="007D73EF">
      <w:pPr>
        <w:rPr>
          <w:b w:val="0"/>
          <w:bCs/>
          <w:color w:val="auto"/>
          <w:szCs w:val="28"/>
        </w:rPr>
      </w:pPr>
      <w:r w:rsidRPr="00133158">
        <w:rPr>
          <w:b w:val="0"/>
          <w:bCs/>
          <w:color w:val="auto"/>
          <w:szCs w:val="28"/>
          <w:u w:val="single"/>
        </w:rPr>
        <w:t xml:space="preserve">Alternate </w:t>
      </w:r>
      <w:r w:rsidR="00133158">
        <w:rPr>
          <w:b w:val="0"/>
          <w:bCs/>
          <w:color w:val="auto"/>
          <w:szCs w:val="28"/>
          <w:u w:val="single"/>
        </w:rPr>
        <w:t>H</w:t>
      </w:r>
      <w:r w:rsidRPr="00133158">
        <w:rPr>
          <w:b w:val="0"/>
          <w:bCs/>
          <w:color w:val="auto"/>
          <w:szCs w:val="28"/>
          <w:u w:val="single"/>
        </w:rPr>
        <w:t>ypothesis</w:t>
      </w:r>
      <w:r w:rsidR="00435AE0" w:rsidRPr="007D73EF">
        <w:rPr>
          <w:b w:val="0"/>
          <w:bCs/>
          <w:color w:val="auto"/>
          <w:szCs w:val="28"/>
          <w:u w:val="single"/>
        </w:rPr>
        <w:t>(H₁):</w:t>
      </w:r>
      <w:r w:rsidR="00435AE0" w:rsidRPr="007D73EF">
        <w:rPr>
          <w:b w:val="0"/>
          <w:bCs/>
          <w:color w:val="auto"/>
          <w:szCs w:val="28"/>
        </w:rPr>
        <w:t xml:space="preserve">  </w:t>
      </w:r>
      <w:r w:rsidRPr="006520E7">
        <w:rPr>
          <w:b w:val="0"/>
          <w:bCs/>
          <w:color w:val="auto"/>
          <w:sz w:val="24"/>
          <w:szCs w:val="24"/>
        </w:rPr>
        <w:t>Marital status is NOT related to the Number of Pets</w:t>
      </w:r>
      <w:r w:rsidR="00435AE0" w:rsidRPr="006520E7">
        <w:rPr>
          <w:b w:val="0"/>
          <w:bCs/>
          <w:color w:val="auto"/>
          <w:sz w:val="24"/>
          <w:szCs w:val="24"/>
        </w:rPr>
        <w:t>.</w:t>
      </w:r>
    </w:p>
    <w:p w14:paraId="3309038B" w14:textId="77777777" w:rsidR="007D73EF" w:rsidRDefault="007D73EF" w:rsidP="007D73EF">
      <w:pPr>
        <w:rPr>
          <w:b w:val="0"/>
          <w:bCs/>
          <w:color w:val="auto"/>
          <w:szCs w:val="28"/>
        </w:rPr>
      </w:pPr>
    </w:p>
    <w:p w14:paraId="0D8FE003" w14:textId="77777777" w:rsidR="007D73EF" w:rsidRDefault="007D73EF" w:rsidP="007D73EF">
      <w:pPr>
        <w:rPr>
          <w:b w:val="0"/>
          <w:bCs/>
          <w:color w:val="auto"/>
          <w:szCs w:val="28"/>
        </w:rPr>
      </w:pPr>
    </w:p>
    <w:p w14:paraId="5EFE7034" w14:textId="77777777" w:rsidR="007D73EF" w:rsidRDefault="007D73EF" w:rsidP="007D73EF">
      <w:pPr>
        <w:rPr>
          <w:b w:val="0"/>
          <w:bCs/>
          <w:color w:val="auto"/>
          <w:szCs w:val="28"/>
        </w:rPr>
      </w:pPr>
    </w:p>
    <w:p w14:paraId="0148322B" w14:textId="77777777" w:rsidR="007D73EF" w:rsidRDefault="007D73EF" w:rsidP="007D73EF">
      <w:pPr>
        <w:rPr>
          <w:b w:val="0"/>
          <w:bCs/>
          <w:color w:val="auto"/>
          <w:szCs w:val="28"/>
        </w:rPr>
      </w:pPr>
    </w:p>
    <w:p w14:paraId="65F3DA0E" w14:textId="77777777" w:rsidR="007D73EF" w:rsidRDefault="007D73EF" w:rsidP="007D73EF">
      <w:pPr>
        <w:rPr>
          <w:b w:val="0"/>
          <w:bCs/>
          <w:color w:val="auto"/>
          <w:szCs w:val="28"/>
        </w:rPr>
      </w:pPr>
    </w:p>
    <w:p w14:paraId="4ECC6339" w14:textId="49B954B7" w:rsidR="007D73EF" w:rsidRPr="007D73EF" w:rsidRDefault="007D73EF" w:rsidP="007D73E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highlight w:val="lightGray"/>
        </w:rPr>
        <w:t>Are older people less active? #Correlation (Age vs DaysSinceLastInteraction)</w:t>
      </w:r>
    </w:p>
    <w:p w14:paraId="6F05F5AB" w14:textId="73186A05" w:rsidR="007D73EF" w:rsidRDefault="007D73EF" w:rsidP="007D73E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u w:val="single"/>
        </w:rPr>
        <w:lastRenderedPageBreak/>
        <w:t>Null Hypothesis (H₀):</w:t>
      </w:r>
      <w:r w:rsidRPr="007D73EF">
        <w:rPr>
          <w:b w:val="0"/>
          <w:bCs/>
          <w:color w:val="auto"/>
          <w:szCs w:val="28"/>
        </w:rPr>
        <w:t xml:space="preserve">  Older people are less active</w:t>
      </w:r>
      <w:r w:rsidR="00435AE0">
        <w:rPr>
          <w:b w:val="0"/>
          <w:bCs/>
          <w:color w:val="auto"/>
          <w:szCs w:val="28"/>
        </w:rPr>
        <w:t>.</w:t>
      </w:r>
    </w:p>
    <w:p w14:paraId="41F35D24" w14:textId="5AAECF00" w:rsidR="007D73EF" w:rsidRPr="007D73EF" w:rsidRDefault="007D73EF" w:rsidP="007D73E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u w:val="single"/>
        </w:rPr>
        <w:t>Alternative Hypothesis (H₁):</w:t>
      </w:r>
      <w:r w:rsidRPr="007D73EF">
        <w:rPr>
          <w:b w:val="0"/>
          <w:bCs/>
          <w:color w:val="auto"/>
          <w:szCs w:val="28"/>
        </w:rPr>
        <w:t xml:space="preserve">  There is no significant correlation between Age and </w:t>
      </w:r>
      <w:r w:rsidR="00F23E36">
        <w:rPr>
          <w:b w:val="0"/>
          <w:bCs/>
          <w:color w:val="auto"/>
          <w:szCs w:val="28"/>
        </w:rPr>
        <w:t xml:space="preserve">the days since last </w:t>
      </w:r>
      <w:r w:rsidRPr="007D73EF">
        <w:rPr>
          <w:b w:val="0"/>
          <w:bCs/>
          <w:color w:val="auto"/>
          <w:szCs w:val="28"/>
        </w:rPr>
        <w:t>interaction</w:t>
      </w:r>
      <w:r w:rsidR="00435AE0">
        <w:rPr>
          <w:b w:val="0"/>
          <w:bCs/>
          <w:color w:val="auto"/>
          <w:szCs w:val="28"/>
        </w:rPr>
        <w:t>.</w:t>
      </w:r>
    </w:p>
    <w:p w14:paraId="2DEC883C" w14:textId="77777777" w:rsidR="007D73EF" w:rsidRDefault="007D73EF" w:rsidP="007D73EF">
      <w:pPr>
        <w:rPr>
          <w:b w:val="0"/>
          <w:bCs/>
          <w:color w:val="auto"/>
          <w:szCs w:val="28"/>
        </w:rPr>
      </w:pPr>
    </w:p>
    <w:p w14:paraId="57597F2B" w14:textId="77777777" w:rsidR="007D73EF" w:rsidRDefault="007D73EF" w:rsidP="007D73EF">
      <w:pPr>
        <w:rPr>
          <w:b w:val="0"/>
          <w:bCs/>
          <w:color w:val="auto"/>
          <w:szCs w:val="28"/>
        </w:rPr>
      </w:pPr>
    </w:p>
    <w:p w14:paraId="1AAD1C24" w14:textId="2D26E039" w:rsidR="007D73EF" w:rsidRPr="007D73EF" w:rsidRDefault="007D73EF" w:rsidP="007D73E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highlight w:val="lightGray"/>
        </w:rPr>
        <w:t>Does state-wise spend vary significantly? # ANOVA</w:t>
      </w:r>
    </w:p>
    <w:p w14:paraId="4455F7C3" w14:textId="6D92E7AA" w:rsidR="007D73EF" w:rsidRPr="007D73EF" w:rsidRDefault="007D73EF" w:rsidP="007D73E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u w:val="single"/>
        </w:rPr>
        <w:t>Null Hypothesis (H₀):</w:t>
      </w:r>
      <w:r w:rsidRPr="007D73EF">
        <w:rPr>
          <w:b w:val="0"/>
          <w:bCs/>
          <w:color w:val="auto"/>
          <w:szCs w:val="28"/>
        </w:rPr>
        <w:t xml:space="preserve"> The means of MonthlySpend across the States are equal</w:t>
      </w:r>
      <w:r w:rsidR="00435AE0">
        <w:rPr>
          <w:b w:val="0"/>
          <w:bCs/>
          <w:color w:val="auto"/>
          <w:szCs w:val="28"/>
        </w:rPr>
        <w:t>.</w:t>
      </w:r>
    </w:p>
    <w:p w14:paraId="310ECAD5" w14:textId="70A31C1D" w:rsidR="007D73EF" w:rsidRPr="007D73EF" w:rsidRDefault="007D73EF" w:rsidP="007D73E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u w:val="single"/>
        </w:rPr>
        <w:t>Alternative Hypothesis (H₁):</w:t>
      </w:r>
      <w:r w:rsidRPr="007D73EF">
        <w:rPr>
          <w:b w:val="0"/>
          <w:bCs/>
          <w:color w:val="auto"/>
          <w:szCs w:val="28"/>
        </w:rPr>
        <w:t xml:space="preserve"> The mean of MonthlySpend for at least one State varies significantly</w:t>
      </w:r>
      <w:r w:rsidR="00435AE0">
        <w:rPr>
          <w:b w:val="0"/>
          <w:bCs/>
          <w:color w:val="auto"/>
          <w:szCs w:val="28"/>
        </w:rPr>
        <w:t>.</w:t>
      </w:r>
    </w:p>
    <w:p w14:paraId="3B80660B" w14:textId="77777777" w:rsidR="007D73EF" w:rsidRDefault="007D73EF" w:rsidP="007D73EF">
      <w:pPr>
        <w:rPr>
          <w:b w:val="0"/>
          <w:bCs/>
          <w:color w:val="auto"/>
          <w:szCs w:val="28"/>
        </w:rPr>
      </w:pPr>
    </w:p>
    <w:p w14:paraId="7D08548A" w14:textId="77777777" w:rsidR="00F21A88" w:rsidRPr="00F21A88" w:rsidRDefault="00F21A88" w:rsidP="00F21A88">
      <w:pPr>
        <w:rPr>
          <w:color w:val="auto"/>
          <w:szCs w:val="28"/>
        </w:rPr>
      </w:pPr>
      <w:r w:rsidRPr="00F21A88">
        <w:rPr>
          <w:color w:val="auto"/>
          <w:szCs w:val="28"/>
        </w:rPr>
        <w:t xml:space="preserve">Step 6: Run Hypothesis Tests </w:t>
      </w:r>
    </w:p>
    <w:p w14:paraId="43A01B08" w14:textId="77777777" w:rsidR="00F21A88" w:rsidRPr="00F21A88" w:rsidRDefault="00F21A88" w:rsidP="00F21A88">
      <w:pPr>
        <w:rPr>
          <w:b w:val="0"/>
          <w:bCs/>
          <w:color w:val="auto"/>
          <w:szCs w:val="28"/>
        </w:rPr>
      </w:pPr>
      <w:r w:rsidRPr="00F21A88">
        <w:rPr>
          <w:b w:val="0"/>
          <w:bCs/>
          <w:color w:val="auto"/>
          <w:szCs w:val="28"/>
        </w:rPr>
        <w:t xml:space="preserve">Business Purpose: Validate or reject your assumptions with confidence. </w:t>
      </w:r>
    </w:p>
    <w:p w14:paraId="7039E722" w14:textId="77777777" w:rsidR="00F21A88" w:rsidRPr="00F21A88" w:rsidRDefault="00F21A88" w:rsidP="00F21A88">
      <w:pPr>
        <w:rPr>
          <w:b w:val="0"/>
          <w:bCs/>
          <w:color w:val="auto"/>
          <w:szCs w:val="28"/>
        </w:rPr>
      </w:pPr>
      <w:r w:rsidRPr="00F21A88">
        <w:rPr>
          <w:b w:val="0"/>
          <w:bCs/>
          <w:color w:val="auto"/>
          <w:szCs w:val="28"/>
        </w:rPr>
        <w:t xml:space="preserve">● Define null and alternate hypotheses </w:t>
      </w:r>
    </w:p>
    <w:p w14:paraId="7864EC66" w14:textId="77777777" w:rsidR="00F21A88" w:rsidRPr="00F21A88" w:rsidRDefault="00F21A88" w:rsidP="00F21A88">
      <w:pPr>
        <w:rPr>
          <w:b w:val="0"/>
          <w:bCs/>
          <w:color w:val="auto"/>
          <w:szCs w:val="28"/>
        </w:rPr>
      </w:pPr>
      <w:r w:rsidRPr="00F21A88">
        <w:rPr>
          <w:b w:val="0"/>
          <w:bCs/>
          <w:color w:val="auto"/>
          <w:szCs w:val="28"/>
        </w:rPr>
        <w:t xml:space="preserve">● Choose test based on data types </w:t>
      </w:r>
    </w:p>
    <w:p w14:paraId="52CDF85E" w14:textId="77777777" w:rsidR="00F21A88" w:rsidRPr="00F21A88" w:rsidRDefault="00F21A88" w:rsidP="00F21A88">
      <w:pPr>
        <w:rPr>
          <w:b w:val="0"/>
          <w:bCs/>
          <w:color w:val="auto"/>
          <w:szCs w:val="28"/>
        </w:rPr>
      </w:pPr>
      <w:r w:rsidRPr="00F21A88">
        <w:rPr>
          <w:b w:val="0"/>
          <w:bCs/>
          <w:color w:val="auto"/>
          <w:szCs w:val="28"/>
        </w:rPr>
        <w:t xml:space="preserve">● Check assumptions: normality, independence, homogeneity of variance </w:t>
      </w:r>
    </w:p>
    <w:p w14:paraId="42BE1CF8" w14:textId="77777777" w:rsidR="00F21A88" w:rsidRPr="00F21A88" w:rsidRDefault="00F21A88" w:rsidP="00F21A88">
      <w:pPr>
        <w:rPr>
          <w:b w:val="0"/>
          <w:bCs/>
          <w:color w:val="auto"/>
          <w:szCs w:val="28"/>
        </w:rPr>
      </w:pPr>
      <w:r w:rsidRPr="00F21A88">
        <w:rPr>
          <w:b w:val="0"/>
          <w:bCs/>
          <w:color w:val="auto"/>
          <w:szCs w:val="28"/>
        </w:rPr>
        <w:t xml:space="preserve">● Interpret p-values and confidence intervals </w:t>
      </w:r>
    </w:p>
    <w:p w14:paraId="126A2260" w14:textId="77777777" w:rsidR="00F21A88" w:rsidRPr="00F21A88" w:rsidRDefault="00F21A88" w:rsidP="00F21A88">
      <w:pPr>
        <w:rPr>
          <w:b w:val="0"/>
          <w:bCs/>
          <w:color w:val="auto"/>
          <w:szCs w:val="28"/>
        </w:rPr>
      </w:pPr>
    </w:p>
    <w:p w14:paraId="3102F3D8" w14:textId="77777777" w:rsidR="00ED617F" w:rsidRDefault="00ED617F">
      <w:pPr>
        <w:spacing w:after="200"/>
        <w:rPr>
          <w:b w:val="0"/>
          <w:bCs/>
          <w:color w:val="auto"/>
          <w:szCs w:val="28"/>
        </w:rPr>
      </w:pPr>
      <w:r w:rsidRPr="00ED617F">
        <w:rPr>
          <w:b w:val="0"/>
          <w:bCs/>
          <w:noProof/>
          <w:color w:val="auto"/>
          <w:szCs w:val="28"/>
        </w:rPr>
        <w:drawing>
          <wp:inline distT="0" distB="0" distL="0" distR="0" wp14:anchorId="7E581203" wp14:editId="7B8B6546">
            <wp:extent cx="6309360" cy="4052570"/>
            <wp:effectExtent l="0" t="0" r="0" b="5080"/>
            <wp:docPr id="97046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640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286C" w14:textId="77777777" w:rsidR="00ED617F" w:rsidRPr="007D73EF" w:rsidRDefault="00ED617F" w:rsidP="00ED617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highlight w:val="lightGray"/>
        </w:rPr>
        <w:lastRenderedPageBreak/>
        <w:t>Do males and females spend differently?   # Independent t-test</w:t>
      </w:r>
    </w:p>
    <w:p w14:paraId="31066684" w14:textId="77777777" w:rsidR="00ED617F" w:rsidRPr="007D73EF" w:rsidRDefault="00ED617F" w:rsidP="00ED617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u w:val="single"/>
        </w:rPr>
        <w:t>Null Hypothesis(H₀):</w:t>
      </w:r>
      <w:r w:rsidRPr="007D73EF">
        <w:rPr>
          <w:b w:val="0"/>
          <w:bCs/>
          <w:color w:val="auto"/>
          <w:szCs w:val="28"/>
        </w:rPr>
        <w:t xml:space="preserve"> </w:t>
      </w:r>
      <w:r>
        <w:rPr>
          <w:b w:val="0"/>
          <w:bCs/>
          <w:color w:val="auto"/>
          <w:szCs w:val="28"/>
        </w:rPr>
        <w:t xml:space="preserve"> </w:t>
      </w:r>
      <w:r w:rsidRPr="007D73EF">
        <w:rPr>
          <w:b w:val="0"/>
          <w:bCs/>
          <w:color w:val="auto"/>
          <w:szCs w:val="28"/>
        </w:rPr>
        <w:t>Males &amp; Females spending is similar</w:t>
      </w:r>
      <w:r>
        <w:rPr>
          <w:b w:val="0"/>
          <w:bCs/>
          <w:color w:val="auto"/>
          <w:szCs w:val="28"/>
        </w:rPr>
        <w:t>.</w:t>
      </w:r>
    </w:p>
    <w:p w14:paraId="5D97A108" w14:textId="77777777" w:rsidR="00ED617F" w:rsidRDefault="00ED617F" w:rsidP="00ED617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u w:val="single"/>
        </w:rPr>
        <w:t xml:space="preserve">Alternate </w:t>
      </w:r>
      <w:r>
        <w:rPr>
          <w:b w:val="0"/>
          <w:bCs/>
          <w:color w:val="auto"/>
          <w:szCs w:val="28"/>
          <w:u w:val="single"/>
        </w:rPr>
        <w:t>H</w:t>
      </w:r>
      <w:r w:rsidRPr="007D73EF">
        <w:rPr>
          <w:b w:val="0"/>
          <w:bCs/>
          <w:color w:val="auto"/>
          <w:szCs w:val="28"/>
          <w:u w:val="single"/>
        </w:rPr>
        <w:t>ypothesis</w:t>
      </w:r>
      <w:r w:rsidRPr="00F23E36">
        <w:rPr>
          <w:b w:val="0"/>
          <w:bCs/>
          <w:color w:val="auto"/>
          <w:szCs w:val="28"/>
          <w:u w:val="single"/>
        </w:rPr>
        <w:t>(</w:t>
      </w:r>
      <w:r w:rsidRPr="007D73EF">
        <w:rPr>
          <w:b w:val="0"/>
          <w:bCs/>
          <w:color w:val="auto"/>
          <w:szCs w:val="28"/>
          <w:u w:val="single"/>
        </w:rPr>
        <w:t>H₁):</w:t>
      </w:r>
      <w:r w:rsidRPr="007D73EF">
        <w:rPr>
          <w:b w:val="0"/>
          <w:bCs/>
          <w:color w:val="auto"/>
          <w:szCs w:val="28"/>
        </w:rPr>
        <w:t xml:space="preserve">  Males &amp; Females spending is different</w:t>
      </w:r>
      <w:r>
        <w:rPr>
          <w:b w:val="0"/>
          <w:bCs/>
          <w:color w:val="auto"/>
          <w:szCs w:val="28"/>
        </w:rPr>
        <w:t>.</w:t>
      </w:r>
    </w:p>
    <w:p w14:paraId="7CCF76C7" w14:textId="77777777" w:rsidR="00ED617F" w:rsidRDefault="00ED617F">
      <w:pPr>
        <w:spacing w:after="200"/>
        <w:rPr>
          <w:b w:val="0"/>
          <w:bCs/>
          <w:color w:val="auto"/>
          <w:szCs w:val="28"/>
        </w:rPr>
      </w:pPr>
    </w:p>
    <w:p w14:paraId="06C21690" w14:textId="29778EE1" w:rsidR="00ED617F" w:rsidRDefault="00ED617F">
      <w:pPr>
        <w:spacing w:after="200"/>
        <w:rPr>
          <w:b w:val="0"/>
          <w:bCs/>
          <w:color w:val="auto"/>
          <w:szCs w:val="28"/>
        </w:rPr>
      </w:pPr>
      <w:r w:rsidRPr="00ED617F">
        <w:rPr>
          <w:bCs/>
          <w:color w:val="auto"/>
          <w:szCs w:val="28"/>
        </w:rPr>
        <w:t>Decision: Fail to reject the null hypothesis</w:t>
      </w:r>
      <w:r w:rsidR="000F43EE">
        <w:rPr>
          <w:bCs/>
          <w:color w:val="auto"/>
          <w:szCs w:val="28"/>
        </w:rPr>
        <w:t xml:space="preserve"> as</w:t>
      </w:r>
      <w:r w:rsidRPr="00ED617F">
        <w:rPr>
          <w:bCs/>
          <w:color w:val="auto"/>
          <w:szCs w:val="28"/>
        </w:rPr>
        <w:t xml:space="preserve"> </w:t>
      </w:r>
      <w:r w:rsidR="000F43EE">
        <w:rPr>
          <w:bCs/>
          <w:color w:val="auto"/>
          <w:szCs w:val="28"/>
        </w:rPr>
        <w:t>t</w:t>
      </w:r>
      <w:r w:rsidRPr="00ED617F">
        <w:rPr>
          <w:bCs/>
          <w:color w:val="auto"/>
          <w:szCs w:val="28"/>
        </w:rPr>
        <w:t>here is no significant difference between the group means</w:t>
      </w:r>
      <w:r w:rsidR="006D0D93">
        <w:rPr>
          <w:bCs/>
          <w:color w:val="auto"/>
          <w:szCs w:val="28"/>
        </w:rPr>
        <w:t xml:space="preserve"> based on gender</w:t>
      </w:r>
      <w:r w:rsidRPr="00ED617F">
        <w:rPr>
          <w:bCs/>
          <w:color w:val="auto"/>
          <w:szCs w:val="28"/>
        </w:rPr>
        <w:t>.</w:t>
      </w:r>
      <w:r>
        <w:rPr>
          <w:bCs/>
          <w:color w:val="auto"/>
          <w:szCs w:val="28"/>
        </w:rPr>
        <w:t xml:space="preserve">  P-value </w:t>
      </w:r>
      <w:r w:rsidR="006D0D93">
        <w:rPr>
          <w:bCs/>
          <w:color w:val="auto"/>
          <w:szCs w:val="28"/>
        </w:rPr>
        <w:t xml:space="preserve">of 0.734 </w:t>
      </w:r>
      <w:r>
        <w:rPr>
          <w:bCs/>
          <w:color w:val="auto"/>
          <w:szCs w:val="28"/>
        </w:rPr>
        <w:t>is &gt; 0.05</w:t>
      </w:r>
      <w:r w:rsidR="000F43EE">
        <w:rPr>
          <w:bCs/>
          <w:color w:val="auto"/>
          <w:szCs w:val="28"/>
        </w:rPr>
        <w:t xml:space="preserve"> and T-statistic = 0.339.</w:t>
      </w:r>
    </w:p>
    <w:p w14:paraId="0E0C9C1B" w14:textId="77777777" w:rsidR="00ED617F" w:rsidRDefault="00ED617F">
      <w:pPr>
        <w:spacing w:after="200"/>
        <w:rPr>
          <w:b w:val="0"/>
          <w:bCs/>
          <w:color w:val="auto"/>
          <w:szCs w:val="28"/>
        </w:rPr>
      </w:pPr>
    </w:p>
    <w:p w14:paraId="2585D91E" w14:textId="77777777" w:rsidR="00ED617F" w:rsidRDefault="00ED617F">
      <w:pPr>
        <w:spacing w:after="200"/>
        <w:rPr>
          <w:b w:val="0"/>
          <w:bCs/>
          <w:color w:val="auto"/>
          <w:szCs w:val="28"/>
        </w:rPr>
      </w:pPr>
    </w:p>
    <w:p w14:paraId="272BE443" w14:textId="2F723E66" w:rsidR="002B26E2" w:rsidRDefault="00ED617F">
      <w:pPr>
        <w:spacing w:after="200"/>
        <w:rPr>
          <w:b w:val="0"/>
          <w:bCs/>
          <w:color w:val="auto"/>
          <w:szCs w:val="28"/>
        </w:rPr>
      </w:pPr>
      <w:r>
        <w:rPr>
          <w:b w:val="0"/>
          <w:bCs/>
          <w:color w:val="auto"/>
          <w:szCs w:val="28"/>
        </w:rPr>
        <w:t>=====================</w:t>
      </w:r>
    </w:p>
    <w:p w14:paraId="4CD0AAFE" w14:textId="77777777" w:rsidR="002B26E2" w:rsidRDefault="002B26E2">
      <w:pPr>
        <w:spacing w:after="200"/>
        <w:rPr>
          <w:b w:val="0"/>
          <w:bCs/>
          <w:color w:val="auto"/>
          <w:szCs w:val="28"/>
        </w:rPr>
      </w:pPr>
      <w:r>
        <w:rPr>
          <w:b w:val="0"/>
          <w:bCs/>
          <w:color w:val="auto"/>
          <w:szCs w:val="28"/>
        </w:rPr>
        <w:br w:type="page"/>
      </w:r>
    </w:p>
    <w:p w14:paraId="17BCAB4C" w14:textId="5BB789D3" w:rsidR="00ED617F" w:rsidRDefault="002B26E2">
      <w:pPr>
        <w:spacing w:after="200"/>
        <w:rPr>
          <w:b w:val="0"/>
          <w:bCs/>
          <w:color w:val="auto"/>
          <w:szCs w:val="28"/>
        </w:rPr>
      </w:pPr>
      <w:r w:rsidRPr="002B26E2">
        <w:rPr>
          <w:b w:val="0"/>
          <w:bCs/>
          <w:noProof/>
          <w:color w:val="auto"/>
          <w:szCs w:val="28"/>
        </w:rPr>
        <w:lastRenderedPageBreak/>
        <w:drawing>
          <wp:inline distT="0" distB="0" distL="0" distR="0" wp14:anchorId="2B2F5013" wp14:editId="75F53B73">
            <wp:extent cx="6309360" cy="4297680"/>
            <wp:effectExtent l="0" t="0" r="0" b="7620"/>
            <wp:docPr id="130704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467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BD03" w14:textId="7B732822" w:rsidR="00ED617F" w:rsidRPr="007D73EF" w:rsidRDefault="00ED617F" w:rsidP="00ED617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highlight w:val="lightGray"/>
        </w:rPr>
        <w:t xml:space="preserve">Does </w:t>
      </w:r>
      <w:r w:rsidR="006D0D93">
        <w:rPr>
          <w:b w:val="0"/>
          <w:bCs/>
          <w:color w:val="auto"/>
          <w:szCs w:val="28"/>
          <w:highlight w:val="lightGray"/>
        </w:rPr>
        <w:t>E</w:t>
      </w:r>
      <w:r w:rsidRPr="007D73EF">
        <w:rPr>
          <w:b w:val="0"/>
          <w:bCs/>
          <w:color w:val="auto"/>
          <w:szCs w:val="28"/>
          <w:highlight w:val="lightGray"/>
        </w:rPr>
        <w:t>ducation level impact average monthly spend?  # One-way ANOVA test</w:t>
      </w:r>
    </w:p>
    <w:p w14:paraId="6309C812" w14:textId="77777777" w:rsidR="00ED617F" w:rsidRPr="007D73EF" w:rsidRDefault="00ED617F" w:rsidP="00ED617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u w:val="single"/>
        </w:rPr>
        <w:t>Null Hypothesis(H₀):</w:t>
      </w:r>
      <w:r w:rsidRPr="007D73EF">
        <w:rPr>
          <w:b w:val="0"/>
          <w:bCs/>
          <w:color w:val="auto"/>
          <w:szCs w:val="28"/>
        </w:rPr>
        <w:t xml:space="preserve"> </w:t>
      </w:r>
      <w:r>
        <w:rPr>
          <w:b w:val="0"/>
          <w:bCs/>
          <w:color w:val="auto"/>
          <w:szCs w:val="28"/>
        </w:rPr>
        <w:t xml:space="preserve"> </w:t>
      </w:r>
      <w:r w:rsidRPr="007D73EF">
        <w:rPr>
          <w:b w:val="0"/>
          <w:bCs/>
          <w:color w:val="auto"/>
          <w:szCs w:val="28"/>
        </w:rPr>
        <w:t>Average monthly spending by Education level spending is similar</w:t>
      </w:r>
      <w:r>
        <w:rPr>
          <w:b w:val="0"/>
          <w:bCs/>
          <w:color w:val="auto"/>
          <w:szCs w:val="28"/>
        </w:rPr>
        <w:t>.</w:t>
      </w:r>
    </w:p>
    <w:p w14:paraId="094D4C49" w14:textId="77777777" w:rsidR="00ED617F" w:rsidRPr="007D73EF" w:rsidRDefault="00ED617F" w:rsidP="00ED617F">
      <w:pPr>
        <w:rPr>
          <w:b w:val="0"/>
          <w:bCs/>
          <w:color w:val="auto"/>
          <w:szCs w:val="28"/>
        </w:rPr>
      </w:pPr>
      <w:r w:rsidRPr="00F23E36">
        <w:rPr>
          <w:b w:val="0"/>
          <w:bCs/>
          <w:color w:val="auto"/>
          <w:szCs w:val="28"/>
          <w:u w:val="single"/>
        </w:rPr>
        <w:t xml:space="preserve">Alternate </w:t>
      </w:r>
      <w:r>
        <w:rPr>
          <w:b w:val="0"/>
          <w:bCs/>
          <w:color w:val="auto"/>
          <w:szCs w:val="28"/>
          <w:u w:val="single"/>
        </w:rPr>
        <w:t>H</w:t>
      </w:r>
      <w:r w:rsidRPr="00F23E36">
        <w:rPr>
          <w:b w:val="0"/>
          <w:bCs/>
          <w:color w:val="auto"/>
          <w:szCs w:val="28"/>
          <w:u w:val="single"/>
        </w:rPr>
        <w:t>ypothesis (</w:t>
      </w:r>
      <w:r w:rsidRPr="007D73EF">
        <w:rPr>
          <w:b w:val="0"/>
          <w:bCs/>
          <w:color w:val="auto"/>
          <w:szCs w:val="28"/>
          <w:u w:val="single"/>
        </w:rPr>
        <w:t>H₁):</w:t>
      </w:r>
      <w:r w:rsidRPr="007D73EF">
        <w:rPr>
          <w:b w:val="0"/>
          <w:bCs/>
          <w:color w:val="auto"/>
          <w:szCs w:val="28"/>
        </w:rPr>
        <w:t xml:space="preserve">   Average monthly spending by Education level spending is NOT similar</w:t>
      </w:r>
      <w:r>
        <w:rPr>
          <w:b w:val="0"/>
          <w:bCs/>
          <w:color w:val="auto"/>
          <w:szCs w:val="28"/>
        </w:rPr>
        <w:t>.</w:t>
      </w:r>
    </w:p>
    <w:p w14:paraId="757435A7" w14:textId="77777777" w:rsidR="00ED617F" w:rsidRDefault="00ED617F" w:rsidP="00ED617F">
      <w:pPr>
        <w:rPr>
          <w:b w:val="0"/>
          <w:bCs/>
          <w:color w:val="auto"/>
          <w:szCs w:val="28"/>
        </w:rPr>
      </w:pPr>
    </w:p>
    <w:p w14:paraId="610463CA" w14:textId="64D14FF2" w:rsidR="00ED617F" w:rsidRDefault="00ED617F" w:rsidP="00ED617F">
      <w:pPr>
        <w:spacing w:after="200"/>
        <w:rPr>
          <w:b w:val="0"/>
          <w:bCs/>
          <w:color w:val="auto"/>
          <w:szCs w:val="28"/>
        </w:rPr>
      </w:pPr>
      <w:r w:rsidRPr="00ED617F">
        <w:rPr>
          <w:bCs/>
          <w:color w:val="auto"/>
          <w:szCs w:val="28"/>
        </w:rPr>
        <w:t>Decision: Fail to reject the null hypothesis</w:t>
      </w:r>
      <w:r w:rsidR="000F43EE">
        <w:rPr>
          <w:bCs/>
          <w:color w:val="auto"/>
          <w:szCs w:val="28"/>
        </w:rPr>
        <w:t xml:space="preserve"> as t</w:t>
      </w:r>
      <w:r w:rsidRPr="00ED617F">
        <w:rPr>
          <w:bCs/>
          <w:color w:val="auto"/>
          <w:szCs w:val="28"/>
        </w:rPr>
        <w:t>here is no significant difference between the group means based on Education level.</w:t>
      </w:r>
      <w:r>
        <w:rPr>
          <w:bCs/>
          <w:color w:val="auto"/>
          <w:szCs w:val="28"/>
        </w:rPr>
        <w:t xml:space="preserve"> </w:t>
      </w:r>
      <w:r w:rsidR="000F43EE">
        <w:rPr>
          <w:bCs/>
          <w:color w:val="auto"/>
          <w:szCs w:val="28"/>
        </w:rPr>
        <w:t xml:space="preserve"> </w:t>
      </w:r>
      <w:r>
        <w:rPr>
          <w:bCs/>
          <w:color w:val="auto"/>
          <w:szCs w:val="28"/>
        </w:rPr>
        <w:t xml:space="preserve">P-value </w:t>
      </w:r>
      <w:r w:rsidR="006D0D93">
        <w:rPr>
          <w:bCs/>
          <w:color w:val="auto"/>
          <w:szCs w:val="28"/>
        </w:rPr>
        <w:t xml:space="preserve">of 0.92 </w:t>
      </w:r>
      <w:r>
        <w:rPr>
          <w:bCs/>
          <w:color w:val="auto"/>
          <w:szCs w:val="28"/>
        </w:rPr>
        <w:t>is &gt; 0.05</w:t>
      </w:r>
      <w:r w:rsidR="002B26E2">
        <w:rPr>
          <w:bCs/>
          <w:color w:val="auto"/>
          <w:szCs w:val="28"/>
        </w:rPr>
        <w:t xml:space="preserve"> and F-statistic = 0.23</w:t>
      </w:r>
    </w:p>
    <w:p w14:paraId="7DF70F9E" w14:textId="77777777" w:rsidR="00ED617F" w:rsidRDefault="00ED617F" w:rsidP="00ED617F">
      <w:pPr>
        <w:spacing w:after="200"/>
        <w:rPr>
          <w:b w:val="0"/>
          <w:bCs/>
          <w:color w:val="auto"/>
          <w:szCs w:val="28"/>
        </w:rPr>
      </w:pPr>
    </w:p>
    <w:p w14:paraId="197DBF75" w14:textId="706BFF27" w:rsidR="002534EA" w:rsidRDefault="00ED617F" w:rsidP="00ED617F">
      <w:pPr>
        <w:spacing w:after="200"/>
        <w:rPr>
          <w:b w:val="0"/>
          <w:bCs/>
          <w:color w:val="auto"/>
          <w:szCs w:val="28"/>
        </w:rPr>
      </w:pPr>
      <w:r>
        <w:rPr>
          <w:b w:val="0"/>
          <w:bCs/>
          <w:color w:val="auto"/>
          <w:szCs w:val="28"/>
        </w:rPr>
        <w:t>=====================</w:t>
      </w:r>
    </w:p>
    <w:p w14:paraId="7A287C6B" w14:textId="77777777" w:rsidR="002534EA" w:rsidRDefault="002534EA">
      <w:pPr>
        <w:spacing w:after="200"/>
        <w:rPr>
          <w:b w:val="0"/>
          <w:bCs/>
          <w:color w:val="auto"/>
          <w:szCs w:val="28"/>
        </w:rPr>
      </w:pPr>
      <w:r>
        <w:rPr>
          <w:b w:val="0"/>
          <w:bCs/>
          <w:color w:val="auto"/>
          <w:szCs w:val="28"/>
        </w:rPr>
        <w:br w:type="page"/>
      </w:r>
    </w:p>
    <w:p w14:paraId="0BF73500" w14:textId="4C05DB3A" w:rsidR="00ED617F" w:rsidRDefault="0081550E">
      <w:pPr>
        <w:spacing w:after="200"/>
        <w:rPr>
          <w:b w:val="0"/>
          <w:bCs/>
          <w:color w:val="auto"/>
          <w:szCs w:val="28"/>
        </w:rPr>
      </w:pPr>
      <w:r w:rsidRPr="0081550E">
        <w:rPr>
          <w:b w:val="0"/>
          <w:bCs/>
          <w:noProof/>
          <w:color w:val="auto"/>
          <w:szCs w:val="28"/>
        </w:rPr>
        <w:lastRenderedPageBreak/>
        <w:drawing>
          <wp:inline distT="0" distB="0" distL="0" distR="0" wp14:anchorId="17B82693" wp14:editId="16B338E7">
            <wp:extent cx="6309360" cy="5250180"/>
            <wp:effectExtent l="0" t="0" r="0" b="7620"/>
            <wp:docPr id="112348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823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C295" w14:textId="77777777" w:rsidR="00ED617F" w:rsidRPr="007D73EF" w:rsidRDefault="00ED617F" w:rsidP="00ED617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highlight w:val="lightGray"/>
        </w:rPr>
        <w:t>Is marital status related to the number of pets owned? [Only for DS Students] # Chi-squared test</w:t>
      </w:r>
    </w:p>
    <w:p w14:paraId="08CA9C95" w14:textId="77777777" w:rsidR="00ED617F" w:rsidRPr="007D73EF" w:rsidRDefault="00ED617F" w:rsidP="00ED617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u w:val="single"/>
        </w:rPr>
        <w:t>Null Hypothesis</w:t>
      </w:r>
      <w:r w:rsidRPr="00F23E36">
        <w:rPr>
          <w:b w:val="0"/>
          <w:bCs/>
          <w:color w:val="auto"/>
          <w:szCs w:val="28"/>
          <w:u w:val="single"/>
        </w:rPr>
        <w:t xml:space="preserve"> </w:t>
      </w:r>
      <w:r w:rsidRPr="007D73EF">
        <w:rPr>
          <w:b w:val="0"/>
          <w:bCs/>
          <w:color w:val="auto"/>
          <w:szCs w:val="28"/>
          <w:u w:val="single"/>
        </w:rPr>
        <w:t>(H₀):</w:t>
      </w:r>
      <w:r w:rsidRPr="007D73EF">
        <w:rPr>
          <w:b w:val="0"/>
          <w:bCs/>
          <w:color w:val="auto"/>
          <w:szCs w:val="28"/>
        </w:rPr>
        <w:t xml:space="preserve"> Marital status is related to the Number of Pets</w:t>
      </w:r>
      <w:r>
        <w:rPr>
          <w:b w:val="0"/>
          <w:bCs/>
          <w:color w:val="auto"/>
          <w:szCs w:val="28"/>
        </w:rPr>
        <w:t>.</w:t>
      </w:r>
    </w:p>
    <w:p w14:paraId="5FE5BA6C" w14:textId="77777777" w:rsidR="00ED617F" w:rsidRDefault="00ED617F" w:rsidP="00ED617F">
      <w:pPr>
        <w:rPr>
          <w:b w:val="0"/>
          <w:bCs/>
          <w:color w:val="auto"/>
          <w:szCs w:val="28"/>
        </w:rPr>
      </w:pPr>
      <w:r w:rsidRPr="00133158">
        <w:rPr>
          <w:b w:val="0"/>
          <w:bCs/>
          <w:color w:val="auto"/>
          <w:szCs w:val="28"/>
          <w:u w:val="single"/>
        </w:rPr>
        <w:t xml:space="preserve">Alternate </w:t>
      </w:r>
      <w:r>
        <w:rPr>
          <w:b w:val="0"/>
          <w:bCs/>
          <w:color w:val="auto"/>
          <w:szCs w:val="28"/>
          <w:u w:val="single"/>
        </w:rPr>
        <w:t>H</w:t>
      </w:r>
      <w:r w:rsidRPr="00133158">
        <w:rPr>
          <w:b w:val="0"/>
          <w:bCs/>
          <w:color w:val="auto"/>
          <w:szCs w:val="28"/>
          <w:u w:val="single"/>
        </w:rPr>
        <w:t>ypothesis</w:t>
      </w:r>
      <w:r w:rsidRPr="007D73EF">
        <w:rPr>
          <w:b w:val="0"/>
          <w:bCs/>
          <w:color w:val="auto"/>
          <w:szCs w:val="28"/>
          <w:u w:val="single"/>
        </w:rPr>
        <w:t>(H₁):</w:t>
      </w:r>
      <w:r w:rsidRPr="007D73EF">
        <w:rPr>
          <w:b w:val="0"/>
          <w:bCs/>
          <w:color w:val="auto"/>
          <w:szCs w:val="28"/>
        </w:rPr>
        <w:t xml:space="preserve">  Marital status is NOT related to the Number of Pets</w:t>
      </w:r>
      <w:r>
        <w:rPr>
          <w:b w:val="0"/>
          <w:bCs/>
          <w:color w:val="auto"/>
          <w:szCs w:val="28"/>
        </w:rPr>
        <w:t>.</w:t>
      </w:r>
    </w:p>
    <w:p w14:paraId="60B94BB1" w14:textId="77777777" w:rsidR="00ED617F" w:rsidRDefault="00ED617F">
      <w:pPr>
        <w:spacing w:after="200"/>
        <w:rPr>
          <w:b w:val="0"/>
          <w:bCs/>
          <w:color w:val="auto"/>
          <w:szCs w:val="28"/>
        </w:rPr>
      </w:pPr>
    </w:p>
    <w:p w14:paraId="6EE53C64" w14:textId="16AE6FC1" w:rsidR="00791F2B" w:rsidRDefault="0081550E">
      <w:pPr>
        <w:pBdr>
          <w:bottom w:val="double" w:sz="6" w:space="1" w:color="auto"/>
        </w:pBdr>
        <w:spacing w:after="200"/>
        <w:rPr>
          <w:bCs/>
          <w:color w:val="auto"/>
          <w:szCs w:val="28"/>
        </w:rPr>
      </w:pPr>
      <w:r w:rsidRPr="0081550E">
        <w:rPr>
          <w:bCs/>
          <w:color w:val="auto"/>
          <w:szCs w:val="28"/>
        </w:rPr>
        <w:t>Decision: Reject the null hypothesis</w:t>
      </w:r>
      <w:r w:rsidR="00FB3A26">
        <w:rPr>
          <w:bCs/>
          <w:color w:val="auto"/>
          <w:szCs w:val="28"/>
        </w:rPr>
        <w:t xml:space="preserve"> as t</w:t>
      </w:r>
      <w:r w:rsidRPr="0081550E">
        <w:rPr>
          <w:bCs/>
          <w:color w:val="auto"/>
          <w:szCs w:val="28"/>
        </w:rPr>
        <w:t xml:space="preserve">here is </w:t>
      </w:r>
      <w:r w:rsidR="006D0D93">
        <w:rPr>
          <w:bCs/>
          <w:color w:val="auto"/>
          <w:szCs w:val="28"/>
        </w:rPr>
        <w:t>no</w:t>
      </w:r>
      <w:r w:rsidRPr="0081550E">
        <w:rPr>
          <w:bCs/>
          <w:color w:val="auto"/>
          <w:szCs w:val="28"/>
        </w:rPr>
        <w:t xml:space="preserve"> significant association between Marital status and Numpets.</w:t>
      </w:r>
      <w:r w:rsidR="006D0D93">
        <w:rPr>
          <w:bCs/>
          <w:color w:val="auto"/>
          <w:szCs w:val="28"/>
        </w:rPr>
        <w:t xml:space="preserve">    </w:t>
      </w:r>
      <w:r>
        <w:rPr>
          <w:bCs/>
          <w:color w:val="auto"/>
          <w:szCs w:val="28"/>
        </w:rPr>
        <w:t xml:space="preserve"> P-value</w:t>
      </w:r>
      <w:r w:rsidR="006D0D93">
        <w:rPr>
          <w:bCs/>
          <w:color w:val="auto"/>
          <w:szCs w:val="28"/>
        </w:rPr>
        <w:t xml:space="preserve"> of 0.00 </w:t>
      </w:r>
      <w:r>
        <w:rPr>
          <w:bCs/>
          <w:color w:val="auto"/>
          <w:szCs w:val="28"/>
        </w:rPr>
        <w:t>is</w:t>
      </w:r>
      <w:r w:rsidR="00BF1A08">
        <w:rPr>
          <w:bCs/>
          <w:color w:val="auto"/>
          <w:szCs w:val="28"/>
        </w:rPr>
        <w:t xml:space="preserve"> </w:t>
      </w:r>
      <w:r>
        <w:rPr>
          <w:bCs/>
          <w:color w:val="auto"/>
          <w:szCs w:val="28"/>
        </w:rPr>
        <w:t>&lt; 0.05</w:t>
      </w:r>
    </w:p>
    <w:p w14:paraId="3D01F968" w14:textId="77777777" w:rsidR="00791F2B" w:rsidRDefault="00791F2B">
      <w:pPr>
        <w:spacing w:after="200"/>
        <w:rPr>
          <w:bCs/>
          <w:color w:val="auto"/>
          <w:szCs w:val="28"/>
        </w:rPr>
      </w:pPr>
      <w:r>
        <w:rPr>
          <w:bCs/>
          <w:color w:val="auto"/>
          <w:szCs w:val="28"/>
        </w:rPr>
        <w:br w:type="page"/>
      </w:r>
    </w:p>
    <w:p w14:paraId="4F3B0BF9" w14:textId="43368DEB" w:rsidR="00ED617F" w:rsidRPr="007D73EF" w:rsidRDefault="00ED617F" w:rsidP="00ED617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highlight w:val="lightGray"/>
        </w:rPr>
        <w:lastRenderedPageBreak/>
        <w:t>Are older people less active? #Correlation (Age vs DaysSinceLastInteraction)</w:t>
      </w:r>
    </w:p>
    <w:p w14:paraId="274738CF" w14:textId="77777777" w:rsidR="00ED617F" w:rsidRDefault="00ED617F" w:rsidP="00ED617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u w:val="single"/>
        </w:rPr>
        <w:t>Null Hypothesis (H₀):</w:t>
      </w:r>
      <w:r w:rsidRPr="007D73EF">
        <w:rPr>
          <w:b w:val="0"/>
          <w:bCs/>
          <w:color w:val="auto"/>
          <w:szCs w:val="28"/>
        </w:rPr>
        <w:t xml:space="preserve">  Older people are less active</w:t>
      </w:r>
      <w:r>
        <w:rPr>
          <w:b w:val="0"/>
          <w:bCs/>
          <w:color w:val="auto"/>
          <w:szCs w:val="28"/>
        </w:rPr>
        <w:t>.</w:t>
      </w:r>
    </w:p>
    <w:p w14:paraId="725B1F82" w14:textId="79B27933" w:rsidR="00ED617F" w:rsidRPr="007D73EF" w:rsidRDefault="00ED617F" w:rsidP="00ED617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u w:val="single"/>
        </w:rPr>
        <w:t>Alternative Hypothesis (H₁):</w:t>
      </w:r>
      <w:r w:rsidRPr="007D73EF">
        <w:rPr>
          <w:b w:val="0"/>
          <w:bCs/>
          <w:color w:val="auto"/>
          <w:szCs w:val="28"/>
        </w:rPr>
        <w:t xml:space="preserve">  There is no significant correlation between Age and</w:t>
      </w:r>
      <w:r>
        <w:rPr>
          <w:b w:val="0"/>
          <w:bCs/>
          <w:color w:val="auto"/>
          <w:szCs w:val="28"/>
        </w:rPr>
        <w:t xml:space="preserve"> the days since last</w:t>
      </w:r>
      <w:r w:rsidR="00BF1A08">
        <w:rPr>
          <w:b w:val="0"/>
          <w:bCs/>
          <w:color w:val="auto"/>
          <w:szCs w:val="28"/>
        </w:rPr>
        <w:t xml:space="preserve"> </w:t>
      </w:r>
      <w:r w:rsidRPr="007D73EF">
        <w:rPr>
          <w:b w:val="0"/>
          <w:bCs/>
          <w:color w:val="auto"/>
          <w:szCs w:val="28"/>
        </w:rPr>
        <w:t>interaction</w:t>
      </w:r>
      <w:r>
        <w:rPr>
          <w:b w:val="0"/>
          <w:bCs/>
          <w:color w:val="auto"/>
          <w:szCs w:val="28"/>
        </w:rPr>
        <w:t>.</w:t>
      </w:r>
    </w:p>
    <w:p w14:paraId="2CD4B4EA" w14:textId="77777777" w:rsidR="00ED617F" w:rsidRDefault="00ED617F" w:rsidP="00ED617F">
      <w:pPr>
        <w:rPr>
          <w:b w:val="0"/>
          <w:bCs/>
          <w:color w:val="auto"/>
          <w:szCs w:val="28"/>
        </w:rPr>
      </w:pPr>
    </w:p>
    <w:p w14:paraId="772D440E" w14:textId="4E6AC694" w:rsidR="00ED617F" w:rsidRDefault="0081550E" w:rsidP="00ED617F">
      <w:pPr>
        <w:rPr>
          <w:b w:val="0"/>
          <w:bCs/>
          <w:color w:val="auto"/>
          <w:szCs w:val="28"/>
        </w:rPr>
      </w:pPr>
      <w:r w:rsidRPr="0081550E">
        <w:rPr>
          <w:b w:val="0"/>
          <w:bCs/>
          <w:noProof/>
          <w:color w:val="auto"/>
          <w:szCs w:val="28"/>
        </w:rPr>
        <w:drawing>
          <wp:inline distT="0" distB="0" distL="0" distR="0" wp14:anchorId="7150F59A" wp14:editId="0A9FC9FC">
            <wp:extent cx="6309360" cy="3329940"/>
            <wp:effectExtent l="0" t="0" r="0" b="3810"/>
            <wp:docPr id="207012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266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26A8" w14:textId="77777777" w:rsidR="00ED617F" w:rsidRDefault="00ED617F">
      <w:pPr>
        <w:spacing w:after="200"/>
        <w:rPr>
          <w:b w:val="0"/>
          <w:bCs/>
          <w:color w:val="auto"/>
          <w:szCs w:val="28"/>
        </w:rPr>
      </w:pPr>
    </w:p>
    <w:p w14:paraId="2CD7BD7E" w14:textId="37C8AE53" w:rsidR="0081550E" w:rsidRPr="0081550E" w:rsidRDefault="0081550E" w:rsidP="0081550E">
      <w:pPr>
        <w:spacing w:after="200"/>
        <w:rPr>
          <w:b w:val="0"/>
          <w:bCs/>
          <w:color w:val="auto"/>
          <w:szCs w:val="28"/>
        </w:rPr>
      </w:pPr>
      <w:r w:rsidRPr="0081550E">
        <w:rPr>
          <w:b w:val="0"/>
          <w:bCs/>
          <w:color w:val="auto"/>
          <w:szCs w:val="28"/>
        </w:rPr>
        <w:t>There is very weak correlation between Age and DaysSinceLastInteraction</w:t>
      </w:r>
    </w:p>
    <w:p w14:paraId="40F217D3" w14:textId="506978D0" w:rsidR="0081550E" w:rsidRPr="0081550E" w:rsidRDefault="0081550E" w:rsidP="0081550E">
      <w:pPr>
        <w:spacing w:after="200"/>
        <w:rPr>
          <w:color w:val="auto"/>
          <w:szCs w:val="28"/>
        </w:rPr>
      </w:pPr>
      <w:r w:rsidRPr="0081550E">
        <w:rPr>
          <w:color w:val="auto"/>
          <w:szCs w:val="28"/>
        </w:rPr>
        <w:t>Decision: Reject the Null Hypothesis</w:t>
      </w:r>
      <w:r w:rsidR="008D3B60">
        <w:rPr>
          <w:color w:val="auto"/>
          <w:szCs w:val="28"/>
        </w:rPr>
        <w:t xml:space="preserve"> : Older people are less active.</w:t>
      </w:r>
      <w:r w:rsidR="00791F2B">
        <w:rPr>
          <w:color w:val="auto"/>
          <w:szCs w:val="28"/>
        </w:rPr>
        <w:t xml:space="preserve"> The statistical evidence does not support it.</w:t>
      </w:r>
    </w:p>
    <w:p w14:paraId="4DF5861D" w14:textId="77777777" w:rsidR="00ED617F" w:rsidRDefault="00ED617F" w:rsidP="00ED617F">
      <w:pPr>
        <w:spacing w:after="200"/>
        <w:rPr>
          <w:b w:val="0"/>
          <w:bCs/>
          <w:color w:val="auto"/>
          <w:szCs w:val="28"/>
        </w:rPr>
      </w:pPr>
      <w:r>
        <w:rPr>
          <w:b w:val="0"/>
          <w:bCs/>
          <w:color w:val="auto"/>
          <w:szCs w:val="28"/>
        </w:rPr>
        <w:t>=====================</w:t>
      </w:r>
    </w:p>
    <w:p w14:paraId="1E956535" w14:textId="2B8DFF21" w:rsidR="0081550E" w:rsidRDefault="008D3B60" w:rsidP="00ED617F">
      <w:pPr>
        <w:rPr>
          <w:b w:val="0"/>
          <w:bCs/>
          <w:color w:val="auto"/>
          <w:szCs w:val="28"/>
          <w:highlight w:val="lightGray"/>
        </w:rPr>
      </w:pPr>
      <w:r w:rsidRPr="008D3B60">
        <w:rPr>
          <w:b w:val="0"/>
          <w:bCs/>
          <w:noProof/>
          <w:color w:val="auto"/>
          <w:szCs w:val="28"/>
        </w:rPr>
        <w:lastRenderedPageBreak/>
        <w:drawing>
          <wp:inline distT="0" distB="0" distL="0" distR="0" wp14:anchorId="01815CD9" wp14:editId="79135B28">
            <wp:extent cx="6309360" cy="5543550"/>
            <wp:effectExtent l="0" t="0" r="0" b="0"/>
            <wp:docPr id="26403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374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2F46" w14:textId="77777777" w:rsidR="0081550E" w:rsidRDefault="0081550E" w:rsidP="00ED617F">
      <w:pPr>
        <w:rPr>
          <w:b w:val="0"/>
          <w:bCs/>
          <w:color w:val="auto"/>
          <w:szCs w:val="28"/>
          <w:highlight w:val="lightGray"/>
        </w:rPr>
      </w:pPr>
    </w:p>
    <w:p w14:paraId="2177DD2B" w14:textId="0E252A8E" w:rsidR="00ED617F" w:rsidRPr="007D73EF" w:rsidRDefault="00ED617F" w:rsidP="00ED617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highlight w:val="lightGray"/>
        </w:rPr>
        <w:t>Does state-wise spend vary significantly? # ANOVA</w:t>
      </w:r>
    </w:p>
    <w:p w14:paraId="0E6C9031" w14:textId="77777777" w:rsidR="00ED617F" w:rsidRPr="007D73EF" w:rsidRDefault="00ED617F" w:rsidP="00ED617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u w:val="single"/>
        </w:rPr>
        <w:t>Null Hypothesis (H₀):</w:t>
      </w:r>
      <w:r w:rsidRPr="007D73EF">
        <w:rPr>
          <w:b w:val="0"/>
          <w:bCs/>
          <w:color w:val="auto"/>
          <w:szCs w:val="28"/>
        </w:rPr>
        <w:t xml:space="preserve"> The means of MonthlySpend across the States are equal</w:t>
      </w:r>
      <w:r>
        <w:rPr>
          <w:b w:val="0"/>
          <w:bCs/>
          <w:color w:val="auto"/>
          <w:szCs w:val="28"/>
        </w:rPr>
        <w:t>.</w:t>
      </w:r>
    </w:p>
    <w:p w14:paraId="75E46BE8" w14:textId="77777777" w:rsidR="00ED617F" w:rsidRPr="007D73EF" w:rsidRDefault="00ED617F" w:rsidP="00ED617F">
      <w:pPr>
        <w:rPr>
          <w:b w:val="0"/>
          <w:bCs/>
          <w:color w:val="auto"/>
          <w:szCs w:val="28"/>
        </w:rPr>
      </w:pPr>
      <w:r w:rsidRPr="007D73EF">
        <w:rPr>
          <w:b w:val="0"/>
          <w:bCs/>
          <w:color w:val="auto"/>
          <w:szCs w:val="28"/>
          <w:u w:val="single"/>
        </w:rPr>
        <w:t>Alternative Hypothesis (H₁):</w:t>
      </w:r>
      <w:r w:rsidRPr="007D73EF">
        <w:rPr>
          <w:b w:val="0"/>
          <w:bCs/>
          <w:color w:val="auto"/>
          <w:szCs w:val="28"/>
        </w:rPr>
        <w:t xml:space="preserve"> The mean of MonthlySpend for at least one State varies significantly</w:t>
      </w:r>
      <w:r>
        <w:rPr>
          <w:b w:val="0"/>
          <w:bCs/>
          <w:color w:val="auto"/>
          <w:szCs w:val="28"/>
        </w:rPr>
        <w:t>.</w:t>
      </w:r>
    </w:p>
    <w:p w14:paraId="741CC819" w14:textId="4ECD7B9E" w:rsidR="000F3C2C" w:rsidRDefault="0081550E">
      <w:pPr>
        <w:spacing w:after="200"/>
        <w:rPr>
          <w:bCs/>
          <w:color w:val="auto"/>
          <w:szCs w:val="28"/>
        </w:rPr>
      </w:pPr>
      <w:r w:rsidRPr="0081550E">
        <w:rPr>
          <w:bCs/>
          <w:color w:val="auto"/>
          <w:szCs w:val="28"/>
        </w:rPr>
        <w:t>Decision: Fail to reject the null hypothesis</w:t>
      </w:r>
      <w:r w:rsidR="00791F2B">
        <w:rPr>
          <w:bCs/>
          <w:color w:val="auto"/>
          <w:szCs w:val="28"/>
        </w:rPr>
        <w:t xml:space="preserve"> as t</w:t>
      </w:r>
      <w:r w:rsidR="000F3C2C">
        <w:rPr>
          <w:bCs/>
          <w:color w:val="auto"/>
          <w:szCs w:val="28"/>
        </w:rPr>
        <w:t>he mean of monthly spends by states is not significantly different.</w:t>
      </w:r>
    </w:p>
    <w:p w14:paraId="6D5F668F" w14:textId="4B2F873B" w:rsidR="00E20575" w:rsidRDefault="0081550E">
      <w:pPr>
        <w:spacing w:after="200"/>
        <w:rPr>
          <w:bCs/>
          <w:color w:val="auto"/>
          <w:szCs w:val="28"/>
        </w:rPr>
      </w:pPr>
      <w:r>
        <w:rPr>
          <w:bCs/>
          <w:color w:val="auto"/>
          <w:szCs w:val="28"/>
        </w:rPr>
        <w:t xml:space="preserve">P-value </w:t>
      </w:r>
      <w:r w:rsidR="00B10226">
        <w:rPr>
          <w:bCs/>
          <w:color w:val="auto"/>
          <w:szCs w:val="28"/>
        </w:rPr>
        <w:t xml:space="preserve">of 0.35 is </w:t>
      </w:r>
      <w:r>
        <w:rPr>
          <w:bCs/>
          <w:color w:val="auto"/>
          <w:szCs w:val="28"/>
        </w:rPr>
        <w:t>&gt; 0.05</w:t>
      </w:r>
      <w:r w:rsidR="000F3C2C">
        <w:rPr>
          <w:bCs/>
          <w:color w:val="auto"/>
          <w:szCs w:val="28"/>
        </w:rPr>
        <w:t xml:space="preserve">  . </w:t>
      </w:r>
      <w:r w:rsidR="00E20575">
        <w:rPr>
          <w:bCs/>
          <w:color w:val="auto"/>
          <w:szCs w:val="28"/>
        </w:rPr>
        <w:t>A low value of F-statistics (1.12) means there is little difference in the variances of the data by State.</w:t>
      </w:r>
      <w:r w:rsidR="003622E8">
        <w:rPr>
          <w:bCs/>
          <w:color w:val="auto"/>
          <w:szCs w:val="28"/>
        </w:rPr>
        <w:t xml:space="preserve"> Accept </w:t>
      </w:r>
      <w:r w:rsidR="009724C9">
        <w:rPr>
          <w:bCs/>
          <w:color w:val="auto"/>
          <w:szCs w:val="28"/>
        </w:rPr>
        <w:t>the Null Hypothesis (</w:t>
      </w:r>
      <w:r w:rsidR="003622E8" w:rsidRPr="007D73EF">
        <w:rPr>
          <w:color w:val="auto"/>
          <w:szCs w:val="28"/>
        </w:rPr>
        <w:t>H₀</w:t>
      </w:r>
      <w:r w:rsidR="009724C9">
        <w:rPr>
          <w:color w:val="auto"/>
          <w:szCs w:val="28"/>
        </w:rPr>
        <w:t>)</w:t>
      </w:r>
      <w:r w:rsidR="003622E8" w:rsidRPr="003622E8">
        <w:rPr>
          <w:color w:val="auto"/>
          <w:szCs w:val="28"/>
        </w:rPr>
        <w:t>.</w:t>
      </w:r>
    </w:p>
    <w:p w14:paraId="157C8F07" w14:textId="3EDADD0F" w:rsidR="001E55F7" w:rsidRDefault="00ED617F">
      <w:pPr>
        <w:spacing w:after="200"/>
        <w:rPr>
          <w:b w:val="0"/>
          <w:bCs/>
          <w:color w:val="auto"/>
          <w:szCs w:val="28"/>
        </w:rPr>
      </w:pPr>
      <w:r>
        <w:rPr>
          <w:b w:val="0"/>
          <w:bCs/>
          <w:color w:val="auto"/>
          <w:szCs w:val="28"/>
        </w:rPr>
        <w:t>=====================</w:t>
      </w:r>
      <w:r w:rsidR="001E55F7">
        <w:rPr>
          <w:b w:val="0"/>
          <w:bCs/>
          <w:color w:val="auto"/>
          <w:szCs w:val="28"/>
        </w:rPr>
        <w:br w:type="page"/>
      </w:r>
    </w:p>
    <w:p w14:paraId="0CB56CE8" w14:textId="1A10E70D" w:rsidR="00F21A88" w:rsidRPr="00F21A88" w:rsidRDefault="00F21A88" w:rsidP="00F21A88">
      <w:pPr>
        <w:rPr>
          <w:color w:val="auto"/>
          <w:szCs w:val="28"/>
        </w:rPr>
      </w:pPr>
      <w:r w:rsidRPr="00F21A88">
        <w:rPr>
          <w:color w:val="auto"/>
          <w:szCs w:val="28"/>
        </w:rPr>
        <w:lastRenderedPageBreak/>
        <w:t xml:space="preserve">Step 7: Present Business Insights </w:t>
      </w:r>
    </w:p>
    <w:p w14:paraId="271FC451" w14:textId="77777777" w:rsidR="00F21A88" w:rsidRPr="00F21A88" w:rsidRDefault="00F21A88" w:rsidP="00F21A88">
      <w:pPr>
        <w:rPr>
          <w:b w:val="0"/>
          <w:bCs/>
          <w:color w:val="auto"/>
          <w:szCs w:val="28"/>
        </w:rPr>
      </w:pPr>
      <w:r w:rsidRPr="00F21A88">
        <w:rPr>
          <w:b w:val="0"/>
          <w:bCs/>
          <w:color w:val="auto"/>
          <w:szCs w:val="28"/>
        </w:rPr>
        <w:t xml:space="preserve">Business Purpose: Translate stats into strategy. </w:t>
      </w:r>
    </w:p>
    <w:p w14:paraId="62C999A9" w14:textId="77777777" w:rsidR="006959C9" w:rsidRDefault="006959C9" w:rsidP="0081550E">
      <w:pPr>
        <w:rPr>
          <w:b w:val="0"/>
          <w:bCs/>
          <w:color w:val="auto"/>
          <w:szCs w:val="28"/>
          <w:u w:val="single"/>
        </w:rPr>
      </w:pPr>
    </w:p>
    <w:p w14:paraId="5778EADF" w14:textId="6B18E599" w:rsidR="0081550E" w:rsidRDefault="006959C9" w:rsidP="0081550E">
      <w:pPr>
        <w:rPr>
          <w:b w:val="0"/>
          <w:bCs/>
          <w:color w:val="auto"/>
          <w:szCs w:val="28"/>
        </w:rPr>
      </w:pPr>
      <w:r>
        <w:rPr>
          <w:b w:val="0"/>
          <w:bCs/>
          <w:color w:val="auto"/>
          <w:szCs w:val="28"/>
          <w:u w:val="single"/>
        </w:rPr>
        <w:t>T</w:t>
      </w:r>
      <w:r w:rsidR="00F21A88" w:rsidRPr="00F21A88">
        <w:rPr>
          <w:b w:val="0"/>
          <w:bCs/>
          <w:color w:val="auto"/>
          <w:szCs w:val="28"/>
          <w:u w:val="single"/>
        </w:rPr>
        <w:t>akeaways</w:t>
      </w:r>
      <w:r w:rsidR="0081550E">
        <w:rPr>
          <w:b w:val="0"/>
          <w:bCs/>
          <w:color w:val="auto"/>
          <w:szCs w:val="28"/>
          <w:u w:val="single"/>
        </w:rPr>
        <w:t>:</w:t>
      </w:r>
      <w:r w:rsidR="00F21A88" w:rsidRPr="00F21A88">
        <w:rPr>
          <w:b w:val="0"/>
          <w:bCs/>
          <w:color w:val="auto"/>
          <w:szCs w:val="28"/>
        </w:rPr>
        <w:t xml:space="preserve"> </w:t>
      </w:r>
    </w:p>
    <w:p w14:paraId="5A69225F" w14:textId="77777777" w:rsidR="0081550E" w:rsidRPr="0081550E" w:rsidRDefault="0081550E" w:rsidP="0081550E">
      <w:pPr>
        <w:pStyle w:val="ListParagraph"/>
        <w:numPr>
          <w:ilvl w:val="0"/>
          <w:numId w:val="1"/>
        </w:numPr>
        <w:rPr>
          <w:b w:val="0"/>
          <w:bCs/>
          <w:color w:val="auto"/>
          <w:szCs w:val="28"/>
        </w:rPr>
      </w:pPr>
      <w:r w:rsidRPr="0081550E">
        <w:rPr>
          <w:b w:val="0"/>
          <w:bCs/>
          <w:color w:val="auto"/>
          <w:szCs w:val="28"/>
        </w:rPr>
        <w:t>The average monthly spend for Males and Females customers is similar.</w:t>
      </w:r>
    </w:p>
    <w:p w14:paraId="0E586ABC" w14:textId="77777777" w:rsidR="0081550E" w:rsidRPr="0081550E" w:rsidRDefault="0081550E" w:rsidP="0081550E">
      <w:pPr>
        <w:pStyle w:val="ListParagraph"/>
        <w:numPr>
          <w:ilvl w:val="0"/>
          <w:numId w:val="1"/>
        </w:numPr>
        <w:rPr>
          <w:b w:val="0"/>
          <w:bCs/>
          <w:color w:val="auto"/>
          <w:szCs w:val="28"/>
        </w:rPr>
      </w:pPr>
      <w:r w:rsidRPr="0081550E">
        <w:rPr>
          <w:b w:val="0"/>
          <w:bCs/>
          <w:color w:val="auto"/>
          <w:szCs w:val="28"/>
        </w:rPr>
        <w:t>The average monthly spend by Education level of customers is similar.</w:t>
      </w:r>
    </w:p>
    <w:p w14:paraId="71036810" w14:textId="77777777" w:rsidR="0081550E" w:rsidRPr="0081550E" w:rsidRDefault="0081550E" w:rsidP="0081550E">
      <w:pPr>
        <w:pStyle w:val="ListParagraph"/>
        <w:numPr>
          <w:ilvl w:val="0"/>
          <w:numId w:val="1"/>
        </w:numPr>
        <w:rPr>
          <w:b w:val="0"/>
          <w:bCs/>
          <w:color w:val="auto"/>
          <w:szCs w:val="28"/>
        </w:rPr>
      </w:pPr>
      <w:r w:rsidRPr="0081550E">
        <w:rPr>
          <w:b w:val="0"/>
          <w:bCs/>
          <w:color w:val="auto"/>
          <w:szCs w:val="28"/>
        </w:rPr>
        <w:t>The average monthly spend by State is similar.</w:t>
      </w:r>
    </w:p>
    <w:p w14:paraId="2ABC2FBD" w14:textId="77777777" w:rsidR="0081550E" w:rsidRPr="0081550E" w:rsidRDefault="0081550E" w:rsidP="0081550E">
      <w:pPr>
        <w:pStyle w:val="ListParagraph"/>
        <w:numPr>
          <w:ilvl w:val="0"/>
          <w:numId w:val="1"/>
        </w:numPr>
        <w:rPr>
          <w:b w:val="0"/>
          <w:bCs/>
          <w:color w:val="auto"/>
          <w:szCs w:val="28"/>
        </w:rPr>
      </w:pPr>
      <w:r w:rsidRPr="0081550E">
        <w:rPr>
          <w:b w:val="0"/>
          <w:bCs/>
          <w:color w:val="auto"/>
          <w:szCs w:val="28"/>
        </w:rPr>
        <w:t>Marital status of customers is NOT related to the Number of Pets.</w:t>
      </w:r>
    </w:p>
    <w:p w14:paraId="763FE4DB" w14:textId="10803E4E" w:rsidR="0081550E" w:rsidRPr="0081550E" w:rsidRDefault="0081550E" w:rsidP="0081550E">
      <w:pPr>
        <w:pStyle w:val="ListParagraph"/>
        <w:numPr>
          <w:ilvl w:val="0"/>
          <w:numId w:val="1"/>
        </w:numPr>
        <w:rPr>
          <w:b w:val="0"/>
          <w:bCs/>
          <w:color w:val="auto"/>
          <w:szCs w:val="28"/>
        </w:rPr>
      </w:pPr>
      <w:r w:rsidRPr="0081550E">
        <w:rPr>
          <w:b w:val="0"/>
          <w:bCs/>
          <w:color w:val="auto"/>
          <w:szCs w:val="28"/>
        </w:rPr>
        <w:t>The correlation between Age and Days Since Last Interaction is very weak.</w:t>
      </w:r>
    </w:p>
    <w:p w14:paraId="648CFB74" w14:textId="77777777" w:rsidR="0081550E" w:rsidRDefault="0081550E" w:rsidP="0081550E">
      <w:pPr>
        <w:rPr>
          <w:b w:val="0"/>
          <w:bCs/>
          <w:color w:val="auto"/>
          <w:szCs w:val="28"/>
        </w:rPr>
      </w:pPr>
    </w:p>
    <w:p w14:paraId="41EF6E53" w14:textId="77777777" w:rsidR="0081550E" w:rsidRDefault="0081550E" w:rsidP="0081550E">
      <w:pPr>
        <w:rPr>
          <w:b w:val="0"/>
          <w:bCs/>
          <w:color w:val="auto"/>
          <w:szCs w:val="28"/>
        </w:rPr>
      </w:pPr>
    </w:p>
    <w:p w14:paraId="632A5AD4" w14:textId="6CE991D0" w:rsidR="0081550E" w:rsidRDefault="0081550E" w:rsidP="0081550E">
      <w:pPr>
        <w:rPr>
          <w:b w:val="0"/>
          <w:bCs/>
          <w:color w:val="auto"/>
          <w:szCs w:val="28"/>
        </w:rPr>
      </w:pPr>
      <w:r w:rsidRPr="0081550E">
        <w:rPr>
          <w:color w:val="auto"/>
          <w:szCs w:val="28"/>
        </w:rPr>
        <w:t>Strategy:</w:t>
      </w:r>
      <w:r w:rsidRPr="0081550E">
        <w:rPr>
          <w:b w:val="0"/>
          <w:bCs/>
          <w:color w:val="auto"/>
          <w:szCs w:val="28"/>
        </w:rPr>
        <w:t xml:space="preserve"> The customer demographics like gender, education, age and state does not impact the monthly spend.</w:t>
      </w:r>
      <w:r>
        <w:rPr>
          <w:b w:val="0"/>
          <w:bCs/>
          <w:color w:val="auto"/>
          <w:szCs w:val="28"/>
        </w:rPr>
        <w:t xml:space="preserve"> A common marketing campaign aiming for all customer demographics can be decided.</w:t>
      </w:r>
    </w:p>
    <w:p w14:paraId="20F65004" w14:textId="77777777" w:rsidR="0081550E" w:rsidRDefault="0081550E" w:rsidP="0081550E">
      <w:pPr>
        <w:rPr>
          <w:b w:val="0"/>
          <w:bCs/>
          <w:color w:val="auto"/>
          <w:szCs w:val="28"/>
        </w:rPr>
      </w:pPr>
    </w:p>
    <w:p w14:paraId="57AA0F9E" w14:textId="77777777" w:rsidR="0081550E" w:rsidRDefault="0081550E" w:rsidP="0081550E">
      <w:pPr>
        <w:rPr>
          <w:b w:val="0"/>
          <w:bCs/>
          <w:color w:val="auto"/>
          <w:szCs w:val="28"/>
        </w:rPr>
      </w:pPr>
    </w:p>
    <w:p w14:paraId="2AF03870" w14:textId="77777777" w:rsidR="00003667" w:rsidRPr="00F21A88" w:rsidRDefault="00003667" w:rsidP="0081550E">
      <w:pPr>
        <w:rPr>
          <w:b w:val="0"/>
          <w:bCs/>
          <w:color w:val="auto"/>
          <w:szCs w:val="28"/>
        </w:rPr>
      </w:pPr>
    </w:p>
    <w:p w14:paraId="6EB1F614" w14:textId="77777777" w:rsidR="0052184D" w:rsidRDefault="0052184D" w:rsidP="001148DF">
      <w:pPr>
        <w:rPr>
          <w:b w:val="0"/>
          <w:bCs/>
          <w:color w:val="auto"/>
          <w:szCs w:val="28"/>
        </w:rPr>
      </w:pPr>
    </w:p>
    <w:p w14:paraId="2600F7B1" w14:textId="77777777" w:rsidR="0052184D" w:rsidRDefault="0052184D" w:rsidP="001148DF">
      <w:pPr>
        <w:rPr>
          <w:b w:val="0"/>
          <w:bCs/>
          <w:color w:val="auto"/>
          <w:szCs w:val="28"/>
        </w:rPr>
      </w:pPr>
    </w:p>
    <w:p w14:paraId="21F75CB7" w14:textId="77777777" w:rsidR="0052184D" w:rsidRDefault="0052184D" w:rsidP="001148DF">
      <w:pPr>
        <w:rPr>
          <w:b w:val="0"/>
          <w:bCs/>
          <w:color w:val="auto"/>
          <w:szCs w:val="28"/>
        </w:rPr>
      </w:pPr>
    </w:p>
    <w:p w14:paraId="5F33BD20" w14:textId="77777777" w:rsidR="0052184D" w:rsidRDefault="0052184D" w:rsidP="001148DF">
      <w:pPr>
        <w:rPr>
          <w:b w:val="0"/>
          <w:bCs/>
          <w:color w:val="auto"/>
          <w:szCs w:val="28"/>
        </w:rPr>
      </w:pPr>
    </w:p>
    <w:p w14:paraId="07E57219" w14:textId="77777777" w:rsidR="0052184D" w:rsidRDefault="0052184D" w:rsidP="001148DF">
      <w:pPr>
        <w:rPr>
          <w:b w:val="0"/>
          <w:bCs/>
          <w:color w:val="auto"/>
          <w:szCs w:val="28"/>
        </w:rPr>
      </w:pPr>
    </w:p>
    <w:p w14:paraId="09D36F0B" w14:textId="77777777" w:rsidR="0052184D" w:rsidRPr="0052184D" w:rsidRDefault="0052184D" w:rsidP="001148DF">
      <w:pPr>
        <w:rPr>
          <w:b w:val="0"/>
          <w:bCs/>
          <w:color w:val="auto"/>
          <w:szCs w:val="28"/>
        </w:rPr>
      </w:pPr>
    </w:p>
    <w:p w14:paraId="59932F91" w14:textId="77777777" w:rsidR="0052184D" w:rsidRPr="0052184D" w:rsidRDefault="0052184D">
      <w:pPr>
        <w:rPr>
          <w:b w:val="0"/>
          <w:bCs/>
          <w:color w:val="auto"/>
          <w:szCs w:val="28"/>
        </w:rPr>
      </w:pPr>
    </w:p>
    <w:sectPr w:rsidR="0052184D" w:rsidRPr="0052184D" w:rsidSect="00DF027C">
      <w:headerReference w:type="default" r:id="rId35"/>
      <w:footerReference w:type="default" r:id="rId36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459C6" w14:textId="77777777" w:rsidR="00DF69E9" w:rsidRDefault="00DF69E9">
      <w:r>
        <w:separator/>
      </w:r>
    </w:p>
    <w:p w14:paraId="1C34D1B4" w14:textId="77777777" w:rsidR="00DF69E9" w:rsidRDefault="00DF69E9"/>
  </w:endnote>
  <w:endnote w:type="continuationSeparator" w:id="0">
    <w:p w14:paraId="738AB5C7" w14:textId="77777777" w:rsidR="00DF69E9" w:rsidRDefault="00DF69E9">
      <w:r>
        <w:continuationSeparator/>
      </w:r>
    </w:p>
    <w:p w14:paraId="2B6C80EA" w14:textId="77777777" w:rsidR="00DF69E9" w:rsidRDefault="00DF69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8EF7AF" w14:textId="77777777"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7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4C0C68B" w14:textId="77777777"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710EE" w14:textId="77777777" w:rsidR="00DF69E9" w:rsidRDefault="00DF69E9">
      <w:r>
        <w:separator/>
      </w:r>
    </w:p>
    <w:p w14:paraId="32417259" w14:textId="77777777" w:rsidR="00DF69E9" w:rsidRDefault="00DF69E9"/>
  </w:footnote>
  <w:footnote w:type="continuationSeparator" w:id="0">
    <w:p w14:paraId="291B747D" w14:textId="77777777" w:rsidR="00DF69E9" w:rsidRDefault="00DF69E9">
      <w:r>
        <w:continuationSeparator/>
      </w:r>
    </w:p>
    <w:p w14:paraId="1D50AA6A" w14:textId="77777777" w:rsidR="00DF69E9" w:rsidRDefault="00DF69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14:paraId="42CD5A38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5ACE98EB" w14:textId="77777777" w:rsidR="00D077E9" w:rsidRDefault="00D077E9">
          <w:pPr>
            <w:pStyle w:val="Header"/>
          </w:pPr>
        </w:p>
      </w:tc>
    </w:tr>
  </w:tbl>
  <w:p w14:paraId="5B0AF0EE" w14:textId="77777777" w:rsidR="00D077E9" w:rsidRDefault="00D077E9" w:rsidP="00D07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05pt;height:11.05pt" o:bullet="t">
        <v:imagedata r:id="rId1" o:title="mso572"/>
      </v:shape>
    </w:pict>
  </w:numPicBullet>
  <w:abstractNum w:abstractNumId="0" w15:restartNumberingAfterBreak="0">
    <w:nsid w:val="4DFC7A87"/>
    <w:multiLevelType w:val="hybridMultilevel"/>
    <w:tmpl w:val="B6DCA85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917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2D6"/>
    <w:rsid w:val="00003667"/>
    <w:rsid w:val="0002482E"/>
    <w:rsid w:val="00050324"/>
    <w:rsid w:val="000632B7"/>
    <w:rsid w:val="000A0150"/>
    <w:rsid w:val="000C388D"/>
    <w:rsid w:val="000E32D6"/>
    <w:rsid w:val="000E63C9"/>
    <w:rsid w:val="000F3C2C"/>
    <w:rsid w:val="000F43EE"/>
    <w:rsid w:val="001148DF"/>
    <w:rsid w:val="00130E9D"/>
    <w:rsid w:val="00133158"/>
    <w:rsid w:val="00150A6D"/>
    <w:rsid w:val="00185B35"/>
    <w:rsid w:val="001A70C8"/>
    <w:rsid w:val="001E55F7"/>
    <w:rsid w:val="001F2BC8"/>
    <w:rsid w:val="001F5F6B"/>
    <w:rsid w:val="00200D78"/>
    <w:rsid w:val="0021201A"/>
    <w:rsid w:val="00243EBC"/>
    <w:rsid w:val="00246A35"/>
    <w:rsid w:val="002534EA"/>
    <w:rsid w:val="0027781F"/>
    <w:rsid w:val="00284348"/>
    <w:rsid w:val="002B26E2"/>
    <w:rsid w:val="002E2B04"/>
    <w:rsid w:val="002F51F5"/>
    <w:rsid w:val="00312137"/>
    <w:rsid w:val="00330359"/>
    <w:rsid w:val="0033762F"/>
    <w:rsid w:val="00345B11"/>
    <w:rsid w:val="003622E8"/>
    <w:rsid w:val="00366C7E"/>
    <w:rsid w:val="003744CB"/>
    <w:rsid w:val="00384EA3"/>
    <w:rsid w:val="003A39A1"/>
    <w:rsid w:val="003C2191"/>
    <w:rsid w:val="003D3863"/>
    <w:rsid w:val="003F5504"/>
    <w:rsid w:val="004110DE"/>
    <w:rsid w:val="0041691F"/>
    <w:rsid w:val="00435AE0"/>
    <w:rsid w:val="0044085A"/>
    <w:rsid w:val="00441AD3"/>
    <w:rsid w:val="00452B80"/>
    <w:rsid w:val="004B21A5"/>
    <w:rsid w:val="005037F0"/>
    <w:rsid w:val="00516A86"/>
    <w:rsid w:val="0052184D"/>
    <w:rsid w:val="005275F6"/>
    <w:rsid w:val="00553E65"/>
    <w:rsid w:val="00572102"/>
    <w:rsid w:val="00573D64"/>
    <w:rsid w:val="005F1BB0"/>
    <w:rsid w:val="006520E7"/>
    <w:rsid w:val="00656C4D"/>
    <w:rsid w:val="006959C9"/>
    <w:rsid w:val="006C1FD0"/>
    <w:rsid w:val="006C5DD4"/>
    <w:rsid w:val="006D0D93"/>
    <w:rsid w:val="006E5716"/>
    <w:rsid w:val="007302B3"/>
    <w:rsid w:val="00730733"/>
    <w:rsid w:val="00730E3A"/>
    <w:rsid w:val="00736AAF"/>
    <w:rsid w:val="00765B2A"/>
    <w:rsid w:val="00783A34"/>
    <w:rsid w:val="00791F2B"/>
    <w:rsid w:val="007C6B52"/>
    <w:rsid w:val="007D16C5"/>
    <w:rsid w:val="007D3AE8"/>
    <w:rsid w:val="007D73EF"/>
    <w:rsid w:val="0081550E"/>
    <w:rsid w:val="00847F53"/>
    <w:rsid w:val="00862FE4"/>
    <w:rsid w:val="0086389A"/>
    <w:rsid w:val="0087605E"/>
    <w:rsid w:val="008B1FEE"/>
    <w:rsid w:val="008D3B60"/>
    <w:rsid w:val="00903C32"/>
    <w:rsid w:val="00916B16"/>
    <w:rsid w:val="009173B9"/>
    <w:rsid w:val="0093335D"/>
    <w:rsid w:val="0093613E"/>
    <w:rsid w:val="00943026"/>
    <w:rsid w:val="00966B81"/>
    <w:rsid w:val="009724C9"/>
    <w:rsid w:val="009C7720"/>
    <w:rsid w:val="009D69F1"/>
    <w:rsid w:val="00A23AFA"/>
    <w:rsid w:val="00A31B3E"/>
    <w:rsid w:val="00A532F3"/>
    <w:rsid w:val="00A8489E"/>
    <w:rsid w:val="00AC29F3"/>
    <w:rsid w:val="00AD49A6"/>
    <w:rsid w:val="00AD66C4"/>
    <w:rsid w:val="00AF2C83"/>
    <w:rsid w:val="00B10226"/>
    <w:rsid w:val="00B21683"/>
    <w:rsid w:val="00B2316A"/>
    <w:rsid w:val="00B231E5"/>
    <w:rsid w:val="00BA19B9"/>
    <w:rsid w:val="00BF1A08"/>
    <w:rsid w:val="00C02B87"/>
    <w:rsid w:val="00C4086D"/>
    <w:rsid w:val="00C77B4F"/>
    <w:rsid w:val="00C86E2F"/>
    <w:rsid w:val="00CA1896"/>
    <w:rsid w:val="00CB353B"/>
    <w:rsid w:val="00CB5B28"/>
    <w:rsid w:val="00CD7A57"/>
    <w:rsid w:val="00CF5371"/>
    <w:rsid w:val="00D0323A"/>
    <w:rsid w:val="00D0559F"/>
    <w:rsid w:val="00D077E9"/>
    <w:rsid w:val="00D42CB7"/>
    <w:rsid w:val="00D5413D"/>
    <w:rsid w:val="00D570A9"/>
    <w:rsid w:val="00D70D02"/>
    <w:rsid w:val="00D770C7"/>
    <w:rsid w:val="00D86945"/>
    <w:rsid w:val="00D90290"/>
    <w:rsid w:val="00DD152F"/>
    <w:rsid w:val="00DE213F"/>
    <w:rsid w:val="00DF027C"/>
    <w:rsid w:val="00DF69E9"/>
    <w:rsid w:val="00E00A32"/>
    <w:rsid w:val="00E20575"/>
    <w:rsid w:val="00E22ACD"/>
    <w:rsid w:val="00E620B0"/>
    <w:rsid w:val="00E81B40"/>
    <w:rsid w:val="00ED617F"/>
    <w:rsid w:val="00EF555B"/>
    <w:rsid w:val="00F027BB"/>
    <w:rsid w:val="00F11DCF"/>
    <w:rsid w:val="00F162EA"/>
    <w:rsid w:val="00F21A88"/>
    <w:rsid w:val="00F23E36"/>
    <w:rsid w:val="00F52D27"/>
    <w:rsid w:val="00F83527"/>
    <w:rsid w:val="00FB3A26"/>
    <w:rsid w:val="00FC1CA1"/>
    <w:rsid w:val="00FD583F"/>
    <w:rsid w:val="00FD7488"/>
    <w:rsid w:val="00FF16B4"/>
    <w:rsid w:val="00FF4A68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D0D33"/>
  <w15:docId w15:val="{45DBB64A-3E91-419C-8043-8AD07E9A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paragraph" w:customStyle="1" w:styleId="Default">
    <w:name w:val="Default"/>
    <w:rsid w:val="0052184D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</w:rPr>
  </w:style>
  <w:style w:type="paragraph" w:styleId="ListParagraph">
    <w:name w:val="List Paragraph"/>
    <w:basedOn w:val="Normal"/>
    <w:uiPriority w:val="34"/>
    <w:unhideWhenUsed/>
    <w:qFormat/>
    <w:rsid w:val="008155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7A57"/>
    <w:rPr>
      <w:color w:val="3592C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A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tyles" Target="style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mee\AppData\Local\Microsoft\Office\16.0\DTS\en-US%7b27E9114A-2FED-49F2-9ED1-4D077C2E9078%7d\%7bEB881BC9-64AE-4F06-A98D-31578AE1A014%7dTF7e53ee0d-dd7d-4335-8cfd-efae5a747b05e609b54c_win32-b0e449eb299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A40DC0E535455FAEB57544113BE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CFCD87-CB17-4A29-BC3D-CEAA720189AA}"/>
      </w:docPartPr>
      <w:docPartBody>
        <w:p w:rsidR="005C1C46" w:rsidRDefault="00000000">
          <w:pPr>
            <w:pStyle w:val="81A40DC0E535455FAEB57544113BE157"/>
          </w:pPr>
          <w:r w:rsidRPr="00D86945">
            <w:rPr>
              <w:rStyle w:val="SubtitleChar"/>
              <w:b/>
            </w:rPr>
            <w:fldChar w:fldCharType="begin"/>
          </w:r>
          <w:r w:rsidRPr="00D86945">
            <w:rPr>
              <w:rStyle w:val="SubtitleChar"/>
            </w:rPr>
            <w:instrText xml:space="preserve"> DATE  \@ "MMMM d"  \* MERGEFORMAT </w:instrText>
          </w:r>
          <w:r w:rsidRPr="00D86945">
            <w:rPr>
              <w:rStyle w:val="SubtitleChar"/>
              <w:b/>
            </w:rPr>
            <w:fldChar w:fldCharType="separate"/>
          </w:r>
          <w:r>
            <w:rPr>
              <w:rStyle w:val="SubtitleChar"/>
            </w:rPr>
            <w:t>November 5</w:t>
          </w:r>
          <w:r w:rsidRPr="00D86945">
            <w:rPr>
              <w:rStyle w:val="SubtitleChar"/>
              <w:b/>
            </w:rPr>
            <w:fldChar w:fldCharType="end"/>
          </w:r>
        </w:p>
      </w:docPartBody>
    </w:docPart>
    <w:docPart>
      <w:docPartPr>
        <w:name w:val="3B0AD68496234F80B8E0EABAE3DA22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ED310-A4CA-4C1C-AD57-A88B97271BC0}"/>
      </w:docPartPr>
      <w:docPartBody>
        <w:p w:rsidR="005C1C46" w:rsidRDefault="00000000">
          <w:pPr>
            <w:pStyle w:val="3B0AD68496234F80B8E0EABAE3DA223B"/>
          </w:pPr>
          <w:r>
            <w:t>Your Name</w:t>
          </w:r>
        </w:p>
      </w:docPartBody>
    </w:docPart>
    <w:docPart>
      <w:docPartPr>
        <w:name w:val="7E9D175AAFC74179BECCB4A618527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A0387-9465-481E-BC2B-143CF1F9DF46}"/>
      </w:docPartPr>
      <w:docPartBody>
        <w:p w:rsidR="005C1C46" w:rsidRDefault="00FC2678" w:rsidP="00FC2678">
          <w:pPr>
            <w:pStyle w:val="7E9D175AAFC74179BECCB4A618527086"/>
          </w:pPr>
          <w: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78"/>
    <w:rsid w:val="001A70C8"/>
    <w:rsid w:val="004D698D"/>
    <w:rsid w:val="005C1C46"/>
    <w:rsid w:val="00A00924"/>
    <w:rsid w:val="00BA19B9"/>
    <w:rsid w:val="00FC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szCs w:val="22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44546A" w:themeColor="text2"/>
      <w:spacing w:val="20"/>
      <w:kern w:val="0"/>
      <w:sz w:val="32"/>
      <w:szCs w:val="22"/>
      <w14:ligatures w14:val="none"/>
    </w:rPr>
  </w:style>
  <w:style w:type="paragraph" w:customStyle="1" w:styleId="81A40DC0E535455FAEB57544113BE157">
    <w:name w:val="81A40DC0E535455FAEB57544113BE157"/>
  </w:style>
  <w:style w:type="paragraph" w:customStyle="1" w:styleId="3B0AD68496234F80B8E0EABAE3DA223B">
    <w:name w:val="3B0AD68496234F80B8E0EABAE3DA223B"/>
  </w:style>
  <w:style w:type="paragraph" w:customStyle="1" w:styleId="7E9D175AAFC74179BECCB4A618527086">
    <w:name w:val="7E9D175AAFC74179BECCB4A618527086"/>
    <w:rsid w:val="00FC26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>  Sumeet Mehta
Data Science Batch:    10601 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340604-26FA-4E82-9CE2-4BB8BE072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{EB881BC9-64AE-4F06-A98D-31578AE1A014}TF7e53ee0d-dd7d-4335-8cfd-efae5a747b05e609b54c_win32-b0e449eb2992</Template>
  <TotalTime>3549</TotalTime>
  <Pages>21</Pages>
  <Words>1280</Words>
  <Characters>7301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Sumeet Mehta</dc:creator>
  <cp:keywords/>
  <cp:lastModifiedBy>Sumeet Mehta</cp:lastModifiedBy>
  <cp:revision>46</cp:revision>
  <cp:lastPrinted>2006-08-01T17:47:00Z</cp:lastPrinted>
  <dcterms:created xsi:type="dcterms:W3CDTF">2025-11-05T12:16:00Z</dcterms:created>
  <dcterms:modified xsi:type="dcterms:W3CDTF">2025-11-07T23:31:00Z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